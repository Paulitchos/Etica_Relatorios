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0F23A" w14:textId="77777777" w:rsidR="00414CD5" w:rsidRDefault="00414CD5" w:rsidP="00C80CB3">
      <w:pPr>
        <w:pStyle w:val="Default"/>
        <w:spacing w:before="480" w:after="240"/>
        <w:jc w:val="center"/>
      </w:pPr>
      <w:r>
        <w:t>Licenciatura em Engenharia Informática</w:t>
      </w:r>
    </w:p>
    <w:p w14:paraId="06198F4A" w14:textId="103C15EA" w:rsidR="00414CD5" w:rsidRDefault="00414CD5" w:rsidP="003A7D4C">
      <w:pPr>
        <w:pStyle w:val="Default"/>
        <w:spacing w:after="120"/>
        <w:jc w:val="center"/>
      </w:pPr>
      <w:r>
        <w:t xml:space="preserve">Curso </w:t>
      </w:r>
      <w:r w:rsidR="0094348E">
        <w:t>Diurno</w:t>
      </w:r>
    </w:p>
    <w:p w14:paraId="1D9AB2DF" w14:textId="2EB1D8B3" w:rsidR="00414CD5" w:rsidRDefault="00414CD5" w:rsidP="00414CD5">
      <w:pPr>
        <w:pStyle w:val="Default"/>
        <w:spacing w:after="240"/>
        <w:jc w:val="center"/>
      </w:pPr>
      <w:r>
        <w:t xml:space="preserve">Ramo de </w:t>
      </w:r>
      <w:r w:rsidR="0094348E">
        <w:t>Sistemas de Informação</w:t>
      </w:r>
    </w:p>
    <w:p w14:paraId="52CCD633" w14:textId="77777777" w:rsidR="00414CD5" w:rsidRDefault="00414CD5" w:rsidP="00414CD5">
      <w:pPr>
        <w:pStyle w:val="Default"/>
        <w:spacing w:after="240"/>
        <w:jc w:val="center"/>
      </w:pPr>
      <w:r>
        <w:t>Unidade Curricular de Ética e Deontologia</w:t>
      </w:r>
    </w:p>
    <w:p w14:paraId="17423D6B" w14:textId="77777777" w:rsidR="00414CD5" w:rsidRDefault="001A61C4" w:rsidP="003A7D4C">
      <w:pPr>
        <w:pStyle w:val="Default"/>
        <w:spacing w:after="480"/>
        <w:jc w:val="center"/>
      </w:pPr>
      <w:r>
        <w:t>Ano Lectivo de 202</w:t>
      </w:r>
      <w:r w:rsidR="00070903">
        <w:t>2</w:t>
      </w:r>
      <w:r w:rsidR="00414CD5">
        <w:t>/202</w:t>
      </w:r>
      <w:r w:rsidR="00070903">
        <w:t>3</w:t>
      </w:r>
    </w:p>
    <w:p w14:paraId="633AF202" w14:textId="72AABC75" w:rsidR="007C7B2F" w:rsidRDefault="007C7B2F" w:rsidP="00414CD5">
      <w:pPr>
        <w:pStyle w:val="Default"/>
        <w:spacing w:after="240"/>
        <w:jc w:val="center"/>
      </w:pPr>
      <w:r>
        <w:t xml:space="preserve">PALESTRA Nº </w:t>
      </w:r>
      <w:r w:rsidR="00972EB0">
        <w:t>4</w:t>
      </w:r>
    </w:p>
    <w:p w14:paraId="67632325" w14:textId="2B17B123" w:rsidR="007C7B2F" w:rsidRDefault="00CB511D" w:rsidP="00CB511D">
      <w:pPr>
        <w:pStyle w:val="Default"/>
        <w:spacing w:after="240"/>
        <w:jc w:val="center"/>
      </w:pPr>
      <w:r>
        <w:t>Postura Empresarial dos Engenheiros</w:t>
      </w:r>
    </w:p>
    <w:p w14:paraId="61483C46" w14:textId="743B92A9" w:rsidR="003A7D4C" w:rsidRDefault="00CB511D" w:rsidP="00516A02">
      <w:pPr>
        <w:pStyle w:val="Default"/>
        <w:spacing w:after="240"/>
        <w:jc w:val="center"/>
      </w:pPr>
      <w:r w:rsidRPr="00CB511D">
        <w:t>Prof. Wander Carvalho</w:t>
      </w:r>
      <w:r w:rsidR="00516A02">
        <w:t xml:space="preserve">  é docente do ISCAC/IPC e Mestre em Gestão de Recursos Humanos pelo ISEG</w:t>
      </w:r>
    </w:p>
    <w:p w14:paraId="2B3D309C" w14:textId="62CCFD9B" w:rsidR="007C7B2F" w:rsidRDefault="003A7D4C" w:rsidP="00414CD5">
      <w:pPr>
        <w:pStyle w:val="Default"/>
        <w:spacing w:after="240"/>
        <w:jc w:val="center"/>
      </w:pPr>
      <w:r>
        <w:t xml:space="preserve">Realizada em </w:t>
      </w:r>
      <w:r w:rsidR="00972EB0">
        <w:t>22</w:t>
      </w:r>
      <w:r w:rsidR="007C7B2F">
        <w:t xml:space="preserve"> de </w:t>
      </w:r>
      <w:r w:rsidR="0094348E">
        <w:t>março</w:t>
      </w:r>
      <w:r w:rsidR="007C7B2F">
        <w:t xml:space="preserve"> de 202</w:t>
      </w:r>
      <w:r w:rsidR="00070903">
        <w:t>3</w:t>
      </w:r>
    </w:p>
    <w:p w14:paraId="6180FA94" w14:textId="0177255D" w:rsidR="00706BBD" w:rsidRPr="009E61D5" w:rsidRDefault="009E61D5" w:rsidP="009E61D5">
      <w:pPr>
        <w:pStyle w:val="CM2"/>
        <w:spacing w:before="3120" w:after="120"/>
        <w:jc w:val="center"/>
        <w:rPr>
          <w:rFonts w:ascii="Arial" w:hAnsi="Arial" w:cs="Arial"/>
          <w:b/>
          <w:bCs/>
          <w:smallCaps/>
          <w:color w:val="000000"/>
          <w:sz w:val="28"/>
          <w:szCs w:val="28"/>
        </w:rPr>
      </w:pPr>
      <w:r>
        <w:rPr>
          <w:rFonts w:ascii="Arial" w:hAnsi="Arial" w:cs="Arial"/>
          <w:b/>
          <w:bCs/>
          <w:smallCaps/>
          <w:color w:val="000000"/>
          <w:sz w:val="28"/>
          <w:szCs w:val="28"/>
        </w:rPr>
        <w:t>Postura Empresarial dos Engenheiros</w:t>
      </w:r>
      <w:r w:rsidR="0067481D" w:rsidRPr="004C649A">
        <w:rPr>
          <w:rFonts w:ascii="Arial" w:hAnsi="Arial" w:cs="Arial"/>
          <w:b/>
          <w:bCs/>
          <w:smallCaps/>
          <w:color w:val="000000"/>
          <w:sz w:val="28"/>
          <w:szCs w:val="28"/>
        </w:rPr>
        <w:t xml:space="preserve"> </w:t>
      </w:r>
    </w:p>
    <w:p w14:paraId="7744FAE6" w14:textId="2C5A4770" w:rsidR="00706BBD" w:rsidRDefault="00706BBD" w:rsidP="00706BBD">
      <w:pPr>
        <w:pStyle w:val="Default"/>
      </w:pPr>
    </w:p>
    <w:p w14:paraId="1E734D29" w14:textId="69EC248E" w:rsidR="00706BBD" w:rsidRDefault="009E61D5" w:rsidP="009E61D5">
      <w:pPr>
        <w:pStyle w:val="Default"/>
        <w:jc w:val="center"/>
      </w:pPr>
      <w:r>
        <w:rPr>
          <w:noProof/>
        </w:rPr>
        <w:drawing>
          <wp:inline distT="0" distB="0" distL="0" distR="0" wp14:anchorId="23433ECB" wp14:editId="54682465">
            <wp:extent cx="2179675" cy="1407138"/>
            <wp:effectExtent l="0" t="0" r="0" b="317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stretch>
                      <a:fillRect/>
                    </a:stretch>
                  </pic:blipFill>
                  <pic:spPr>
                    <a:xfrm>
                      <a:off x="0" y="0"/>
                      <a:ext cx="2384483" cy="1539357"/>
                    </a:xfrm>
                    <a:prstGeom prst="rect">
                      <a:avLst/>
                    </a:prstGeom>
                  </pic:spPr>
                </pic:pic>
              </a:graphicData>
            </a:graphic>
          </wp:inline>
        </w:drawing>
      </w:r>
    </w:p>
    <w:p w14:paraId="71A66F42" w14:textId="77777777" w:rsidR="00B8552F" w:rsidRPr="00706BBD" w:rsidRDefault="00B8552F" w:rsidP="00706BBD">
      <w:pPr>
        <w:pStyle w:val="Default"/>
      </w:pPr>
    </w:p>
    <w:p w14:paraId="0ADB980B" w14:textId="084470E7" w:rsidR="00414CD5" w:rsidRDefault="0094348E" w:rsidP="00A03BDD">
      <w:pPr>
        <w:pStyle w:val="CM1"/>
        <w:spacing w:after="120"/>
        <w:jc w:val="center"/>
        <w:rPr>
          <w:rFonts w:ascii="Arial" w:hAnsi="Arial" w:cs="Arial"/>
          <w:b/>
          <w:bCs/>
          <w:color w:val="000000"/>
          <w:sz w:val="28"/>
          <w:szCs w:val="28"/>
        </w:rPr>
      </w:pPr>
      <w:r>
        <w:rPr>
          <w:rFonts w:ascii="Arial" w:hAnsi="Arial" w:cs="Arial"/>
          <w:b/>
          <w:bCs/>
          <w:color w:val="000000"/>
          <w:sz w:val="28"/>
          <w:szCs w:val="28"/>
        </w:rPr>
        <w:t>Paulo Gouveia</w:t>
      </w:r>
    </w:p>
    <w:p w14:paraId="25649CB7" w14:textId="61A459BB" w:rsidR="00414CD5" w:rsidRDefault="00414CD5" w:rsidP="00414CD5">
      <w:pPr>
        <w:pStyle w:val="CM1"/>
        <w:jc w:val="center"/>
        <w:rPr>
          <w:rFonts w:ascii="Arial" w:hAnsi="Arial" w:cs="Arial"/>
          <w:color w:val="000000"/>
          <w:sz w:val="28"/>
          <w:szCs w:val="28"/>
        </w:rPr>
      </w:pPr>
      <w:r>
        <w:rPr>
          <w:rFonts w:ascii="Arial" w:hAnsi="Arial" w:cs="Arial"/>
          <w:b/>
          <w:bCs/>
          <w:color w:val="000000"/>
          <w:sz w:val="28"/>
          <w:szCs w:val="28"/>
        </w:rPr>
        <w:t xml:space="preserve">Número de Aluno: </w:t>
      </w:r>
      <w:r w:rsidR="0094348E">
        <w:rPr>
          <w:rFonts w:ascii="Arial" w:hAnsi="Arial" w:cs="Arial"/>
          <w:b/>
          <w:bCs/>
          <w:color w:val="000000"/>
          <w:sz w:val="28"/>
          <w:szCs w:val="28"/>
        </w:rPr>
        <w:t>2020121705</w:t>
      </w:r>
    </w:p>
    <w:p w14:paraId="1FDCCD3B" w14:textId="6E33D200" w:rsidR="005314F8" w:rsidRDefault="00414CD5" w:rsidP="00A03BDD">
      <w:pPr>
        <w:pStyle w:val="CM2"/>
        <w:spacing w:line="240" w:lineRule="auto"/>
        <w:jc w:val="center"/>
        <w:rPr>
          <w:rFonts w:ascii="Arial" w:hAnsi="Arial" w:cs="Arial"/>
          <w:color w:val="000000"/>
          <w:sz w:val="28"/>
          <w:szCs w:val="28"/>
        </w:rPr>
      </w:pPr>
      <w:r>
        <w:rPr>
          <w:rFonts w:ascii="Arial" w:hAnsi="Arial" w:cs="Arial"/>
          <w:b/>
          <w:bCs/>
          <w:color w:val="000000"/>
          <w:sz w:val="28"/>
          <w:szCs w:val="28"/>
        </w:rPr>
        <w:t xml:space="preserve">Coimbra, </w:t>
      </w:r>
      <w:r w:rsidR="009E61D5">
        <w:rPr>
          <w:rFonts w:ascii="Arial" w:hAnsi="Arial" w:cs="Arial"/>
          <w:b/>
          <w:bCs/>
          <w:color w:val="000000"/>
          <w:sz w:val="28"/>
          <w:szCs w:val="28"/>
        </w:rPr>
        <w:t>26</w:t>
      </w:r>
      <w:r>
        <w:rPr>
          <w:rFonts w:ascii="Arial" w:hAnsi="Arial" w:cs="Arial"/>
          <w:b/>
          <w:bCs/>
          <w:color w:val="000000"/>
          <w:sz w:val="28"/>
          <w:szCs w:val="28"/>
        </w:rPr>
        <w:t xml:space="preserve"> de </w:t>
      </w:r>
      <w:r w:rsidR="0094348E">
        <w:rPr>
          <w:rFonts w:ascii="Arial" w:hAnsi="Arial" w:cs="Arial"/>
          <w:b/>
          <w:bCs/>
          <w:color w:val="000000"/>
          <w:sz w:val="28"/>
          <w:szCs w:val="28"/>
        </w:rPr>
        <w:t>março</w:t>
      </w:r>
      <w:r>
        <w:rPr>
          <w:rFonts w:ascii="Arial" w:hAnsi="Arial" w:cs="Arial"/>
          <w:b/>
          <w:bCs/>
          <w:color w:val="000000"/>
          <w:sz w:val="28"/>
          <w:szCs w:val="28"/>
        </w:rPr>
        <w:t xml:space="preserve"> de 202</w:t>
      </w:r>
      <w:r w:rsidR="00070903">
        <w:rPr>
          <w:rFonts w:ascii="Arial" w:hAnsi="Arial" w:cs="Arial"/>
          <w:b/>
          <w:bCs/>
          <w:color w:val="000000"/>
          <w:sz w:val="28"/>
          <w:szCs w:val="28"/>
        </w:rPr>
        <w:t>3</w:t>
      </w:r>
      <w:r w:rsidR="0067481D">
        <w:rPr>
          <w:rFonts w:ascii="Arial" w:hAnsi="Arial" w:cs="Arial"/>
          <w:b/>
          <w:bCs/>
          <w:color w:val="000000"/>
          <w:sz w:val="28"/>
          <w:szCs w:val="28"/>
        </w:rPr>
        <w:t xml:space="preserve"> </w:t>
      </w:r>
    </w:p>
    <w:p w14:paraId="74BA2579" w14:textId="3F9643DE" w:rsidR="005314F8" w:rsidRDefault="0094348E" w:rsidP="004C08D8">
      <w:pPr>
        <w:pStyle w:val="CM1"/>
        <w:spacing w:before="360" w:after="4080"/>
        <w:jc w:val="center"/>
        <w:rPr>
          <w:rFonts w:ascii="Arial" w:hAnsi="Arial" w:cs="Arial"/>
          <w:color w:val="000000"/>
          <w:sz w:val="28"/>
          <w:szCs w:val="28"/>
        </w:rPr>
      </w:pPr>
      <w:r>
        <w:rPr>
          <w:rFonts w:ascii="Arial" w:hAnsi="Arial" w:cs="Arial"/>
          <w:b/>
          <w:bCs/>
          <w:color w:val="000000"/>
          <w:sz w:val="28"/>
          <w:szCs w:val="28"/>
        </w:rPr>
        <w:lastRenderedPageBreak/>
        <w:t>Paulo Gouveia</w:t>
      </w:r>
      <w:r w:rsidR="0067481D">
        <w:rPr>
          <w:rFonts w:ascii="Arial" w:hAnsi="Arial" w:cs="Arial"/>
          <w:b/>
          <w:bCs/>
          <w:color w:val="000000"/>
          <w:sz w:val="28"/>
          <w:szCs w:val="28"/>
        </w:rPr>
        <w:t xml:space="preserve"> </w:t>
      </w:r>
    </w:p>
    <w:p w14:paraId="243C9961" w14:textId="37FA0683" w:rsidR="005314F8" w:rsidRDefault="009E61D5" w:rsidP="004C08D8">
      <w:pPr>
        <w:pStyle w:val="CM1"/>
        <w:spacing w:after="4080"/>
        <w:jc w:val="center"/>
        <w:rPr>
          <w:rFonts w:ascii="Arial" w:hAnsi="Arial" w:cs="Arial"/>
          <w:color w:val="000000"/>
          <w:sz w:val="28"/>
          <w:szCs w:val="28"/>
        </w:rPr>
      </w:pPr>
      <w:r>
        <w:rPr>
          <w:rFonts w:ascii="Arial" w:hAnsi="Arial" w:cs="Arial"/>
          <w:b/>
          <w:bCs/>
          <w:color w:val="000000"/>
          <w:sz w:val="28"/>
          <w:szCs w:val="28"/>
        </w:rPr>
        <w:t>Postura Empresarial dos Engenheiros</w:t>
      </w:r>
      <w:r w:rsidR="0067481D">
        <w:rPr>
          <w:rFonts w:ascii="Arial" w:hAnsi="Arial" w:cs="Arial"/>
          <w:b/>
          <w:bCs/>
          <w:color w:val="000000"/>
          <w:sz w:val="28"/>
          <w:szCs w:val="28"/>
        </w:rPr>
        <w:t xml:space="preserve"> </w:t>
      </w:r>
    </w:p>
    <w:p w14:paraId="43D4F2FB" w14:textId="42ABC65F" w:rsidR="005314F8" w:rsidRDefault="0094348E" w:rsidP="004C08D8">
      <w:pPr>
        <w:pStyle w:val="CM3"/>
        <w:spacing w:after="4320"/>
        <w:jc w:val="center"/>
        <w:rPr>
          <w:rFonts w:ascii="Arial" w:hAnsi="Arial" w:cs="Arial"/>
          <w:color w:val="000000"/>
          <w:sz w:val="23"/>
          <w:szCs w:val="23"/>
        </w:rPr>
      </w:pPr>
      <w:r>
        <w:rPr>
          <w:rFonts w:ascii="Arial" w:hAnsi="Arial" w:cs="Arial"/>
          <w:color w:val="000000"/>
          <w:sz w:val="23"/>
          <w:szCs w:val="23"/>
        </w:rPr>
        <w:t>No âmbito da cadeira de Ética e Deontologia</w:t>
      </w:r>
      <w:r w:rsidR="0067481D">
        <w:rPr>
          <w:rFonts w:ascii="Arial" w:hAnsi="Arial" w:cs="Arial"/>
          <w:color w:val="000000"/>
          <w:sz w:val="23"/>
          <w:szCs w:val="23"/>
        </w:rPr>
        <w:t xml:space="preserve"> </w:t>
      </w:r>
    </w:p>
    <w:p w14:paraId="5B7A71BB" w14:textId="58220CB5" w:rsidR="004C08D8" w:rsidRDefault="004C08D8" w:rsidP="004C08D8">
      <w:pPr>
        <w:pStyle w:val="CM2"/>
        <w:jc w:val="center"/>
        <w:rPr>
          <w:rFonts w:ascii="Arial" w:hAnsi="Arial" w:cs="Arial"/>
          <w:color w:val="000000"/>
          <w:sz w:val="28"/>
          <w:szCs w:val="28"/>
        </w:rPr>
      </w:pPr>
      <w:r>
        <w:rPr>
          <w:rFonts w:ascii="Arial" w:hAnsi="Arial" w:cs="Arial"/>
          <w:b/>
          <w:bCs/>
          <w:color w:val="000000"/>
          <w:sz w:val="28"/>
          <w:szCs w:val="28"/>
        </w:rPr>
        <w:t xml:space="preserve">Coimbra, </w:t>
      </w:r>
      <w:r w:rsidR="009E61D5">
        <w:rPr>
          <w:rFonts w:ascii="Arial" w:hAnsi="Arial" w:cs="Arial"/>
          <w:b/>
          <w:bCs/>
          <w:color w:val="000000"/>
          <w:sz w:val="28"/>
          <w:szCs w:val="28"/>
        </w:rPr>
        <w:t>26</w:t>
      </w:r>
      <w:r>
        <w:rPr>
          <w:rFonts w:ascii="Arial" w:hAnsi="Arial" w:cs="Arial"/>
          <w:b/>
          <w:bCs/>
          <w:color w:val="000000"/>
          <w:sz w:val="28"/>
          <w:szCs w:val="28"/>
        </w:rPr>
        <w:t xml:space="preserve"> de </w:t>
      </w:r>
      <w:r w:rsidR="003C490E">
        <w:rPr>
          <w:rFonts w:ascii="Arial" w:hAnsi="Arial" w:cs="Arial"/>
          <w:b/>
          <w:bCs/>
          <w:color w:val="000000"/>
          <w:sz w:val="28"/>
          <w:szCs w:val="28"/>
        </w:rPr>
        <w:t>março</w:t>
      </w:r>
      <w:r>
        <w:rPr>
          <w:rFonts w:ascii="Arial" w:hAnsi="Arial" w:cs="Arial"/>
          <w:b/>
          <w:bCs/>
          <w:color w:val="000000"/>
          <w:sz w:val="28"/>
          <w:szCs w:val="28"/>
        </w:rPr>
        <w:t xml:space="preserve"> de 202</w:t>
      </w:r>
      <w:r w:rsidR="00070903">
        <w:rPr>
          <w:rFonts w:ascii="Arial" w:hAnsi="Arial" w:cs="Arial"/>
          <w:b/>
          <w:bCs/>
          <w:color w:val="000000"/>
          <w:sz w:val="28"/>
          <w:szCs w:val="28"/>
        </w:rPr>
        <w:t>3</w:t>
      </w:r>
      <w:r>
        <w:rPr>
          <w:rFonts w:ascii="Arial" w:hAnsi="Arial" w:cs="Arial"/>
          <w:b/>
          <w:bCs/>
          <w:color w:val="000000"/>
          <w:sz w:val="28"/>
          <w:szCs w:val="28"/>
        </w:rPr>
        <w:t xml:space="preserve"> </w:t>
      </w:r>
    </w:p>
    <w:p w14:paraId="0369F804" w14:textId="77777777" w:rsidR="004C08D8" w:rsidRDefault="004C08D8">
      <w:pPr>
        <w:pStyle w:val="Default"/>
        <w:spacing w:line="276" w:lineRule="atLeast"/>
        <w:ind w:right="3187"/>
        <w:rPr>
          <w:rFonts w:ascii="Arial" w:hAnsi="Arial" w:cs="Arial"/>
          <w:b/>
          <w:bCs/>
          <w:sz w:val="23"/>
          <w:szCs w:val="23"/>
        </w:rPr>
      </w:pPr>
    </w:p>
    <w:p w14:paraId="135C6635" w14:textId="77777777" w:rsidR="004C08D8" w:rsidRDefault="004C08D8">
      <w:pPr>
        <w:pStyle w:val="Default"/>
        <w:spacing w:line="276" w:lineRule="atLeast"/>
        <w:ind w:right="3187"/>
        <w:rPr>
          <w:rFonts w:ascii="Arial" w:hAnsi="Arial" w:cs="Arial"/>
          <w:b/>
          <w:bCs/>
          <w:sz w:val="23"/>
          <w:szCs w:val="23"/>
        </w:rPr>
      </w:pPr>
    </w:p>
    <w:p w14:paraId="5AC9ADEF" w14:textId="77777777" w:rsidR="004C08D8" w:rsidRDefault="004C08D8">
      <w:pPr>
        <w:pStyle w:val="Default"/>
        <w:spacing w:line="276" w:lineRule="atLeast"/>
        <w:ind w:right="3187"/>
        <w:rPr>
          <w:rFonts w:ascii="Arial" w:hAnsi="Arial" w:cs="Arial"/>
          <w:b/>
          <w:bCs/>
          <w:sz w:val="23"/>
          <w:szCs w:val="23"/>
        </w:rPr>
      </w:pPr>
    </w:p>
    <w:p w14:paraId="062289E3" w14:textId="77777777" w:rsidR="004C08D8" w:rsidRDefault="004C08D8">
      <w:pPr>
        <w:pStyle w:val="Default"/>
        <w:spacing w:line="276" w:lineRule="atLeast"/>
        <w:ind w:right="3187"/>
        <w:rPr>
          <w:rFonts w:ascii="Arial" w:hAnsi="Arial" w:cs="Arial"/>
          <w:b/>
          <w:bCs/>
          <w:sz w:val="23"/>
          <w:szCs w:val="23"/>
        </w:rPr>
      </w:pPr>
    </w:p>
    <w:p w14:paraId="761077B1" w14:textId="77777777" w:rsidR="001E6851" w:rsidRDefault="001E6851">
      <w:pPr>
        <w:pStyle w:val="Default"/>
        <w:spacing w:line="276" w:lineRule="atLeast"/>
        <w:ind w:right="3187"/>
        <w:rPr>
          <w:rFonts w:ascii="Arial" w:hAnsi="Arial" w:cs="Arial"/>
          <w:b/>
          <w:bCs/>
          <w:sz w:val="23"/>
          <w:szCs w:val="23"/>
        </w:rPr>
        <w:sectPr w:rsidR="001E6851" w:rsidSect="00853411">
          <w:footerReference w:type="default" r:id="rId9"/>
          <w:headerReference w:type="first" r:id="rId10"/>
          <w:footerReference w:type="first" r:id="rId11"/>
          <w:pgSz w:w="11900" w:h="17340"/>
          <w:pgMar w:top="1219" w:right="993" w:bottom="632" w:left="941" w:header="720" w:footer="720" w:gutter="0"/>
          <w:pgNumType w:fmt="lowerRoman" w:start="1"/>
          <w:cols w:space="720"/>
          <w:noEndnote/>
          <w:titlePg/>
          <w:docGrid w:linePitch="299"/>
        </w:sectPr>
      </w:pPr>
    </w:p>
    <w:sdt>
      <w:sdtPr>
        <w:rPr>
          <w:rFonts w:ascii="Calibri" w:eastAsia="Times New Roman" w:hAnsi="Calibri" w:cs="Times New Roman"/>
          <w:color w:val="auto"/>
          <w:sz w:val="22"/>
          <w:szCs w:val="22"/>
          <w:lang w:val="pt-PT" w:eastAsia="pt-PT"/>
        </w:rPr>
        <w:id w:val="-920408080"/>
        <w:docPartObj>
          <w:docPartGallery w:val="Table of Contents"/>
          <w:docPartUnique/>
        </w:docPartObj>
      </w:sdtPr>
      <w:sdtEndPr>
        <w:rPr>
          <w:b/>
          <w:bCs/>
          <w:noProof/>
        </w:rPr>
      </w:sdtEndPr>
      <w:sdtContent>
        <w:p w14:paraId="70CCC446" w14:textId="77777777" w:rsidR="0024739C" w:rsidRPr="00853411" w:rsidRDefault="00853411">
          <w:pPr>
            <w:pStyle w:val="TOCHeading"/>
            <w:rPr>
              <w:lang w:val="pt-PT"/>
            </w:rPr>
          </w:pPr>
          <w:r w:rsidRPr="00853411">
            <w:rPr>
              <w:lang w:val="pt-PT"/>
            </w:rPr>
            <w:t>Índice</w:t>
          </w:r>
        </w:p>
        <w:p w14:paraId="7A929EBF" w14:textId="77777777" w:rsidR="0024739C" w:rsidRPr="00537B32" w:rsidRDefault="0024739C" w:rsidP="0024739C">
          <w:pPr>
            <w:rPr>
              <w:lang w:val="pt-BR" w:eastAsia="en-US"/>
            </w:rPr>
          </w:pPr>
        </w:p>
        <w:p w14:paraId="6C5F6F5B" w14:textId="098C183B" w:rsidR="00C75CCD" w:rsidRDefault="0024739C">
          <w:pPr>
            <w:pStyle w:val="TOC1"/>
            <w:tabs>
              <w:tab w:val="right" w:leader="dot" w:pos="995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30857036" w:history="1">
            <w:r w:rsidR="00C75CCD" w:rsidRPr="00DC2809">
              <w:rPr>
                <w:rStyle w:val="Hyperlink"/>
                <w:rFonts w:eastAsiaTheme="majorEastAsia"/>
                <w:smallCaps/>
                <w:noProof/>
              </w:rPr>
              <w:t>Resumo</w:t>
            </w:r>
            <w:r w:rsidR="00C75CCD">
              <w:rPr>
                <w:noProof/>
                <w:webHidden/>
              </w:rPr>
              <w:tab/>
            </w:r>
            <w:r w:rsidR="00C75CCD">
              <w:rPr>
                <w:noProof/>
                <w:webHidden/>
              </w:rPr>
              <w:fldChar w:fldCharType="begin"/>
            </w:r>
            <w:r w:rsidR="00C75CCD">
              <w:rPr>
                <w:noProof/>
                <w:webHidden/>
              </w:rPr>
              <w:instrText xml:space="preserve"> PAGEREF _Toc130857036 \h </w:instrText>
            </w:r>
            <w:r w:rsidR="00C75CCD">
              <w:rPr>
                <w:noProof/>
                <w:webHidden/>
              </w:rPr>
            </w:r>
            <w:r w:rsidR="00C75CCD">
              <w:rPr>
                <w:noProof/>
                <w:webHidden/>
              </w:rPr>
              <w:fldChar w:fldCharType="separate"/>
            </w:r>
            <w:r w:rsidR="00A67B86">
              <w:rPr>
                <w:noProof/>
                <w:webHidden/>
              </w:rPr>
              <w:t>ii</w:t>
            </w:r>
            <w:r w:rsidR="00C75CCD">
              <w:rPr>
                <w:noProof/>
                <w:webHidden/>
              </w:rPr>
              <w:fldChar w:fldCharType="end"/>
            </w:r>
          </w:hyperlink>
        </w:p>
        <w:p w14:paraId="243FF9A2" w14:textId="31B4311E" w:rsidR="00C75CCD" w:rsidRDefault="00C75CCD">
          <w:pPr>
            <w:pStyle w:val="TOC1"/>
            <w:tabs>
              <w:tab w:val="left" w:pos="440"/>
              <w:tab w:val="right" w:leader="dot" w:pos="9956"/>
            </w:tabs>
            <w:rPr>
              <w:rFonts w:asciiTheme="minorHAnsi" w:eastAsiaTheme="minorEastAsia" w:hAnsiTheme="minorHAnsi" w:cstheme="minorBidi"/>
              <w:noProof/>
              <w:lang w:val="en-US" w:eastAsia="en-US"/>
            </w:rPr>
          </w:pPr>
          <w:hyperlink w:anchor="_Toc130857037" w:history="1">
            <w:r w:rsidRPr="00DC2809">
              <w:rPr>
                <w:rStyle w:val="Hyperlink"/>
                <w:rFonts w:eastAsiaTheme="majorEastAsia"/>
                <w:smallCaps/>
                <w:noProof/>
              </w:rPr>
              <w:t>1.</w:t>
            </w:r>
            <w:r>
              <w:rPr>
                <w:rFonts w:asciiTheme="minorHAnsi" w:eastAsiaTheme="minorEastAsia" w:hAnsiTheme="minorHAnsi" w:cstheme="minorBidi"/>
                <w:noProof/>
                <w:lang w:val="en-US" w:eastAsia="en-US"/>
              </w:rPr>
              <w:tab/>
            </w:r>
            <w:r w:rsidRPr="00DC2809">
              <w:rPr>
                <w:rStyle w:val="Hyperlink"/>
                <w:rFonts w:eastAsiaTheme="majorEastAsia"/>
                <w:smallCaps/>
                <w:noProof/>
              </w:rPr>
              <w:t>Introdução</w:t>
            </w:r>
            <w:r>
              <w:rPr>
                <w:noProof/>
                <w:webHidden/>
              </w:rPr>
              <w:tab/>
            </w:r>
            <w:r>
              <w:rPr>
                <w:noProof/>
                <w:webHidden/>
              </w:rPr>
              <w:fldChar w:fldCharType="begin"/>
            </w:r>
            <w:r>
              <w:rPr>
                <w:noProof/>
                <w:webHidden/>
              </w:rPr>
              <w:instrText xml:space="preserve"> PAGEREF _Toc130857037 \h </w:instrText>
            </w:r>
            <w:r>
              <w:rPr>
                <w:noProof/>
                <w:webHidden/>
              </w:rPr>
            </w:r>
            <w:r>
              <w:rPr>
                <w:noProof/>
                <w:webHidden/>
              </w:rPr>
              <w:fldChar w:fldCharType="separate"/>
            </w:r>
            <w:r w:rsidR="00A67B86">
              <w:rPr>
                <w:noProof/>
                <w:webHidden/>
              </w:rPr>
              <w:t>1</w:t>
            </w:r>
            <w:r>
              <w:rPr>
                <w:noProof/>
                <w:webHidden/>
              </w:rPr>
              <w:fldChar w:fldCharType="end"/>
            </w:r>
          </w:hyperlink>
        </w:p>
        <w:p w14:paraId="45589431" w14:textId="2175721A" w:rsidR="00C75CCD" w:rsidRDefault="00C75CCD">
          <w:pPr>
            <w:pStyle w:val="TOC1"/>
            <w:tabs>
              <w:tab w:val="left" w:pos="440"/>
              <w:tab w:val="right" w:leader="dot" w:pos="9956"/>
            </w:tabs>
            <w:rPr>
              <w:rFonts w:asciiTheme="minorHAnsi" w:eastAsiaTheme="minorEastAsia" w:hAnsiTheme="minorHAnsi" w:cstheme="minorBidi"/>
              <w:noProof/>
              <w:lang w:val="en-US" w:eastAsia="en-US"/>
            </w:rPr>
          </w:pPr>
          <w:hyperlink w:anchor="_Toc130857038" w:history="1">
            <w:r w:rsidRPr="00DC2809">
              <w:rPr>
                <w:rStyle w:val="Hyperlink"/>
                <w:rFonts w:eastAsiaTheme="majorEastAsia"/>
                <w:smallCaps/>
                <w:noProof/>
              </w:rPr>
              <w:t>2.</w:t>
            </w:r>
            <w:r>
              <w:rPr>
                <w:rFonts w:asciiTheme="minorHAnsi" w:eastAsiaTheme="minorEastAsia" w:hAnsiTheme="minorHAnsi" w:cstheme="minorBidi"/>
                <w:noProof/>
                <w:lang w:val="en-US" w:eastAsia="en-US"/>
              </w:rPr>
              <w:tab/>
            </w:r>
            <w:r w:rsidRPr="00DC2809">
              <w:rPr>
                <w:rStyle w:val="Hyperlink"/>
                <w:rFonts w:eastAsiaTheme="majorEastAsia"/>
                <w:smallCaps/>
                <w:noProof/>
              </w:rPr>
              <w:t>Descrição do Tema Abordado na Palestra</w:t>
            </w:r>
            <w:r>
              <w:rPr>
                <w:noProof/>
                <w:webHidden/>
              </w:rPr>
              <w:tab/>
            </w:r>
            <w:r>
              <w:rPr>
                <w:noProof/>
                <w:webHidden/>
              </w:rPr>
              <w:fldChar w:fldCharType="begin"/>
            </w:r>
            <w:r>
              <w:rPr>
                <w:noProof/>
                <w:webHidden/>
              </w:rPr>
              <w:instrText xml:space="preserve"> PAGEREF _Toc130857038 \h </w:instrText>
            </w:r>
            <w:r>
              <w:rPr>
                <w:noProof/>
                <w:webHidden/>
              </w:rPr>
            </w:r>
            <w:r>
              <w:rPr>
                <w:noProof/>
                <w:webHidden/>
              </w:rPr>
              <w:fldChar w:fldCharType="separate"/>
            </w:r>
            <w:r w:rsidR="00A67B86">
              <w:rPr>
                <w:noProof/>
                <w:webHidden/>
              </w:rPr>
              <w:t>3</w:t>
            </w:r>
            <w:r>
              <w:rPr>
                <w:noProof/>
                <w:webHidden/>
              </w:rPr>
              <w:fldChar w:fldCharType="end"/>
            </w:r>
          </w:hyperlink>
        </w:p>
        <w:p w14:paraId="7239FB8E" w14:textId="70E5755C"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39" w:history="1">
            <w:r w:rsidRPr="00DC2809">
              <w:rPr>
                <w:rStyle w:val="Hyperlink"/>
                <w:rFonts w:eastAsiaTheme="majorEastAsia"/>
                <w:noProof/>
              </w:rPr>
              <w:t>2.1.</w:t>
            </w:r>
            <w:r>
              <w:rPr>
                <w:rFonts w:asciiTheme="minorHAnsi" w:eastAsiaTheme="minorEastAsia" w:hAnsiTheme="minorHAnsi" w:cstheme="minorBidi"/>
                <w:noProof/>
                <w:lang w:val="en-US" w:eastAsia="en-US"/>
              </w:rPr>
              <w:tab/>
            </w:r>
            <w:r w:rsidRPr="00DC2809">
              <w:rPr>
                <w:rStyle w:val="Hyperlink"/>
                <w:rFonts w:eastAsiaTheme="majorEastAsia"/>
                <w:noProof/>
              </w:rPr>
              <w:t>Funções do Engenheiro</w:t>
            </w:r>
            <w:r>
              <w:rPr>
                <w:noProof/>
                <w:webHidden/>
              </w:rPr>
              <w:tab/>
            </w:r>
            <w:r>
              <w:rPr>
                <w:noProof/>
                <w:webHidden/>
              </w:rPr>
              <w:fldChar w:fldCharType="begin"/>
            </w:r>
            <w:r>
              <w:rPr>
                <w:noProof/>
                <w:webHidden/>
              </w:rPr>
              <w:instrText xml:space="preserve"> PAGEREF _Toc130857039 \h </w:instrText>
            </w:r>
            <w:r>
              <w:rPr>
                <w:noProof/>
                <w:webHidden/>
              </w:rPr>
            </w:r>
            <w:r>
              <w:rPr>
                <w:noProof/>
                <w:webHidden/>
              </w:rPr>
              <w:fldChar w:fldCharType="separate"/>
            </w:r>
            <w:r w:rsidR="00A67B86">
              <w:rPr>
                <w:noProof/>
                <w:webHidden/>
              </w:rPr>
              <w:t>3</w:t>
            </w:r>
            <w:r>
              <w:rPr>
                <w:noProof/>
                <w:webHidden/>
              </w:rPr>
              <w:fldChar w:fldCharType="end"/>
            </w:r>
          </w:hyperlink>
        </w:p>
        <w:p w14:paraId="35747C09" w14:textId="407139A3"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40" w:history="1">
            <w:r w:rsidRPr="00DC2809">
              <w:rPr>
                <w:rStyle w:val="Hyperlink"/>
                <w:rFonts w:eastAsiaTheme="majorEastAsia"/>
                <w:noProof/>
              </w:rPr>
              <w:t>2.2.</w:t>
            </w:r>
            <w:r>
              <w:rPr>
                <w:rFonts w:asciiTheme="minorHAnsi" w:eastAsiaTheme="minorEastAsia" w:hAnsiTheme="minorHAnsi" w:cstheme="minorBidi"/>
                <w:noProof/>
                <w:lang w:val="en-US" w:eastAsia="en-US"/>
              </w:rPr>
              <w:tab/>
            </w:r>
            <w:r w:rsidRPr="00DC2809">
              <w:rPr>
                <w:rStyle w:val="Hyperlink"/>
                <w:rFonts w:eastAsiaTheme="majorEastAsia"/>
                <w:noProof/>
              </w:rPr>
              <w:t>Empresa</w:t>
            </w:r>
            <w:r>
              <w:rPr>
                <w:noProof/>
                <w:webHidden/>
              </w:rPr>
              <w:tab/>
            </w:r>
            <w:r>
              <w:rPr>
                <w:noProof/>
                <w:webHidden/>
              </w:rPr>
              <w:fldChar w:fldCharType="begin"/>
            </w:r>
            <w:r>
              <w:rPr>
                <w:noProof/>
                <w:webHidden/>
              </w:rPr>
              <w:instrText xml:space="preserve"> PAGEREF _Toc130857040 \h </w:instrText>
            </w:r>
            <w:r>
              <w:rPr>
                <w:noProof/>
                <w:webHidden/>
              </w:rPr>
            </w:r>
            <w:r>
              <w:rPr>
                <w:noProof/>
                <w:webHidden/>
              </w:rPr>
              <w:fldChar w:fldCharType="separate"/>
            </w:r>
            <w:r w:rsidR="00A67B86">
              <w:rPr>
                <w:noProof/>
                <w:webHidden/>
              </w:rPr>
              <w:t>3</w:t>
            </w:r>
            <w:r>
              <w:rPr>
                <w:noProof/>
                <w:webHidden/>
              </w:rPr>
              <w:fldChar w:fldCharType="end"/>
            </w:r>
          </w:hyperlink>
        </w:p>
        <w:p w14:paraId="50C72C13" w14:textId="39717BFD"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41" w:history="1">
            <w:r w:rsidRPr="00DC2809">
              <w:rPr>
                <w:rStyle w:val="Hyperlink"/>
                <w:rFonts w:eastAsiaTheme="majorEastAsia"/>
                <w:noProof/>
              </w:rPr>
              <w:t>2.2.1.</w:t>
            </w:r>
            <w:r>
              <w:rPr>
                <w:rFonts w:asciiTheme="minorHAnsi" w:eastAsiaTheme="minorEastAsia" w:hAnsiTheme="minorHAnsi" w:cstheme="minorBidi"/>
                <w:noProof/>
                <w:lang w:val="en-US" w:eastAsia="en-US"/>
              </w:rPr>
              <w:tab/>
            </w:r>
            <w:r w:rsidRPr="00DC2809">
              <w:rPr>
                <w:rStyle w:val="Hyperlink"/>
                <w:rFonts w:eastAsiaTheme="majorEastAsia"/>
                <w:noProof/>
              </w:rPr>
              <w:t>Comportamento Organizacional</w:t>
            </w:r>
            <w:r>
              <w:rPr>
                <w:noProof/>
                <w:webHidden/>
              </w:rPr>
              <w:tab/>
            </w:r>
            <w:r>
              <w:rPr>
                <w:noProof/>
                <w:webHidden/>
              </w:rPr>
              <w:fldChar w:fldCharType="begin"/>
            </w:r>
            <w:r>
              <w:rPr>
                <w:noProof/>
                <w:webHidden/>
              </w:rPr>
              <w:instrText xml:space="preserve"> PAGEREF _Toc130857041 \h </w:instrText>
            </w:r>
            <w:r>
              <w:rPr>
                <w:noProof/>
                <w:webHidden/>
              </w:rPr>
            </w:r>
            <w:r>
              <w:rPr>
                <w:noProof/>
                <w:webHidden/>
              </w:rPr>
              <w:fldChar w:fldCharType="separate"/>
            </w:r>
            <w:r w:rsidR="00A67B86">
              <w:rPr>
                <w:noProof/>
                <w:webHidden/>
              </w:rPr>
              <w:t>4</w:t>
            </w:r>
            <w:r>
              <w:rPr>
                <w:noProof/>
                <w:webHidden/>
              </w:rPr>
              <w:fldChar w:fldCharType="end"/>
            </w:r>
          </w:hyperlink>
        </w:p>
        <w:p w14:paraId="03F2C7B2" w14:textId="2B07F1D9"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42" w:history="1">
            <w:r w:rsidRPr="00DC2809">
              <w:rPr>
                <w:rStyle w:val="Hyperlink"/>
                <w:rFonts w:eastAsiaTheme="majorEastAsia"/>
                <w:noProof/>
              </w:rPr>
              <w:t>2.3.</w:t>
            </w:r>
            <w:r>
              <w:rPr>
                <w:rFonts w:asciiTheme="minorHAnsi" w:eastAsiaTheme="minorEastAsia" w:hAnsiTheme="minorHAnsi" w:cstheme="minorBidi"/>
                <w:noProof/>
                <w:lang w:val="en-US" w:eastAsia="en-US"/>
              </w:rPr>
              <w:tab/>
            </w:r>
            <w:r w:rsidRPr="00DC2809">
              <w:rPr>
                <w:rStyle w:val="Hyperlink"/>
                <w:rFonts w:eastAsiaTheme="majorEastAsia"/>
                <w:noProof/>
              </w:rPr>
              <w:t>Gestão</w:t>
            </w:r>
            <w:r>
              <w:rPr>
                <w:noProof/>
                <w:webHidden/>
              </w:rPr>
              <w:tab/>
            </w:r>
            <w:r>
              <w:rPr>
                <w:noProof/>
                <w:webHidden/>
              </w:rPr>
              <w:fldChar w:fldCharType="begin"/>
            </w:r>
            <w:r>
              <w:rPr>
                <w:noProof/>
                <w:webHidden/>
              </w:rPr>
              <w:instrText xml:space="preserve"> PAGEREF _Toc130857042 \h </w:instrText>
            </w:r>
            <w:r>
              <w:rPr>
                <w:noProof/>
                <w:webHidden/>
              </w:rPr>
            </w:r>
            <w:r>
              <w:rPr>
                <w:noProof/>
                <w:webHidden/>
              </w:rPr>
              <w:fldChar w:fldCharType="separate"/>
            </w:r>
            <w:r w:rsidR="00A67B86">
              <w:rPr>
                <w:noProof/>
                <w:webHidden/>
              </w:rPr>
              <w:t>4</w:t>
            </w:r>
            <w:r>
              <w:rPr>
                <w:noProof/>
                <w:webHidden/>
              </w:rPr>
              <w:fldChar w:fldCharType="end"/>
            </w:r>
          </w:hyperlink>
        </w:p>
        <w:p w14:paraId="13E3B5A2" w14:textId="299FAF9A"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43" w:history="1">
            <w:r w:rsidRPr="00DC2809">
              <w:rPr>
                <w:rStyle w:val="Hyperlink"/>
                <w:rFonts w:eastAsiaTheme="majorEastAsia"/>
                <w:noProof/>
              </w:rPr>
              <w:t>2.3.1.</w:t>
            </w:r>
            <w:r>
              <w:rPr>
                <w:rFonts w:asciiTheme="minorHAnsi" w:eastAsiaTheme="minorEastAsia" w:hAnsiTheme="minorHAnsi" w:cstheme="minorBidi"/>
                <w:noProof/>
                <w:lang w:val="en-US" w:eastAsia="en-US"/>
              </w:rPr>
              <w:tab/>
            </w:r>
            <w:r w:rsidRPr="00DC2809">
              <w:rPr>
                <w:rStyle w:val="Hyperlink"/>
                <w:rFonts w:eastAsiaTheme="majorEastAsia"/>
                <w:noProof/>
              </w:rPr>
              <w:t>Planear</w:t>
            </w:r>
            <w:r>
              <w:rPr>
                <w:noProof/>
                <w:webHidden/>
              </w:rPr>
              <w:tab/>
            </w:r>
            <w:r>
              <w:rPr>
                <w:noProof/>
                <w:webHidden/>
              </w:rPr>
              <w:fldChar w:fldCharType="begin"/>
            </w:r>
            <w:r>
              <w:rPr>
                <w:noProof/>
                <w:webHidden/>
              </w:rPr>
              <w:instrText xml:space="preserve"> PAGEREF _Toc130857043 \h </w:instrText>
            </w:r>
            <w:r>
              <w:rPr>
                <w:noProof/>
                <w:webHidden/>
              </w:rPr>
            </w:r>
            <w:r>
              <w:rPr>
                <w:noProof/>
                <w:webHidden/>
              </w:rPr>
              <w:fldChar w:fldCharType="separate"/>
            </w:r>
            <w:r w:rsidR="00A67B86">
              <w:rPr>
                <w:noProof/>
                <w:webHidden/>
              </w:rPr>
              <w:t>4</w:t>
            </w:r>
            <w:r>
              <w:rPr>
                <w:noProof/>
                <w:webHidden/>
              </w:rPr>
              <w:fldChar w:fldCharType="end"/>
            </w:r>
          </w:hyperlink>
        </w:p>
        <w:p w14:paraId="21BBC3A6" w14:textId="6BE8DF81"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44" w:history="1">
            <w:r w:rsidRPr="00DC2809">
              <w:rPr>
                <w:rStyle w:val="Hyperlink"/>
                <w:rFonts w:eastAsiaTheme="majorEastAsia"/>
                <w:noProof/>
              </w:rPr>
              <w:t>2.3.2.</w:t>
            </w:r>
            <w:r>
              <w:rPr>
                <w:rFonts w:asciiTheme="minorHAnsi" w:eastAsiaTheme="minorEastAsia" w:hAnsiTheme="minorHAnsi" w:cstheme="minorBidi"/>
                <w:noProof/>
                <w:lang w:val="en-US" w:eastAsia="en-US"/>
              </w:rPr>
              <w:tab/>
            </w:r>
            <w:r w:rsidRPr="00DC2809">
              <w:rPr>
                <w:rStyle w:val="Hyperlink"/>
                <w:rFonts w:eastAsiaTheme="majorEastAsia"/>
                <w:noProof/>
              </w:rPr>
              <w:t>Organizar</w:t>
            </w:r>
            <w:r>
              <w:rPr>
                <w:noProof/>
                <w:webHidden/>
              </w:rPr>
              <w:tab/>
            </w:r>
            <w:r>
              <w:rPr>
                <w:noProof/>
                <w:webHidden/>
              </w:rPr>
              <w:fldChar w:fldCharType="begin"/>
            </w:r>
            <w:r>
              <w:rPr>
                <w:noProof/>
                <w:webHidden/>
              </w:rPr>
              <w:instrText xml:space="preserve"> PAGEREF _Toc130857044 \h </w:instrText>
            </w:r>
            <w:r>
              <w:rPr>
                <w:noProof/>
                <w:webHidden/>
              </w:rPr>
            </w:r>
            <w:r>
              <w:rPr>
                <w:noProof/>
                <w:webHidden/>
              </w:rPr>
              <w:fldChar w:fldCharType="separate"/>
            </w:r>
            <w:r w:rsidR="00A67B86">
              <w:rPr>
                <w:noProof/>
                <w:webHidden/>
              </w:rPr>
              <w:t>4</w:t>
            </w:r>
            <w:r>
              <w:rPr>
                <w:noProof/>
                <w:webHidden/>
              </w:rPr>
              <w:fldChar w:fldCharType="end"/>
            </w:r>
          </w:hyperlink>
        </w:p>
        <w:p w14:paraId="3B4D68D5" w14:textId="492E5E33"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45" w:history="1">
            <w:r w:rsidRPr="00DC2809">
              <w:rPr>
                <w:rStyle w:val="Hyperlink"/>
                <w:rFonts w:eastAsiaTheme="majorEastAsia"/>
                <w:noProof/>
              </w:rPr>
              <w:t>2.3.3.</w:t>
            </w:r>
            <w:r>
              <w:rPr>
                <w:rFonts w:asciiTheme="minorHAnsi" w:eastAsiaTheme="minorEastAsia" w:hAnsiTheme="minorHAnsi" w:cstheme="minorBidi"/>
                <w:noProof/>
                <w:lang w:val="en-US" w:eastAsia="en-US"/>
              </w:rPr>
              <w:tab/>
            </w:r>
            <w:r w:rsidRPr="00DC2809">
              <w:rPr>
                <w:rStyle w:val="Hyperlink"/>
                <w:rFonts w:eastAsiaTheme="majorEastAsia"/>
                <w:noProof/>
              </w:rPr>
              <w:t>Controlar</w:t>
            </w:r>
            <w:r>
              <w:rPr>
                <w:noProof/>
                <w:webHidden/>
              </w:rPr>
              <w:tab/>
            </w:r>
            <w:r>
              <w:rPr>
                <w:noProof/>
                <w:webHidden/>
              </w:rPr>
              <w:fldChar w:fldCharType="begin"/>
            </w:r>
            <w:r>
              <w:rPr>
                <w:noProof/>
                <w:webHidden/>
              </w:rPr>
              <w:instrText xml:space="preserve"> PAGEREF _Toc130857045 \h </w:instrText>
            </w:r>
            <w:r>
              <w:rPr>
                <w:noProof/>
                <w:webHidden/>
              </w:rPr>
            </w:r>
            <w:r>
              <w:rPr>
                <w:noProof/>
                <w:webHidden/>
              </w:rPr>
              <w:fldChar w:fldCharType="separate"/>
            </w:r>
            <w:r w:rsidR="00A67B86">
              <w:rPr>
                <w:noProof/>
                <w:webHidden/>
              </w:rPr>
              <w:t>5</w:t>
            </w:r>
            <w:r>
              <w:rPr>
                <w:noProof/>
                <w:webHidden/>
              </w:rPr>
              <w:fldChar w:fldCharType="end"/>
            </w:r>
          </w:hyperlink>
        </w:p>
        <w:p w14:paraId="23BB8FB1" w14:textId="4F5098D8"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46" w:history="1">
            <w:r w:rsidRPr="00DC2809">
              <w:rPr>
                <w:rStyle w:val="Hyperlink"/>
                <w:rFonts w:eastAsiaTheme="majorEastAsia"/>
                <w:noProof/>
              </w:rPr>
              <w:t>2.3.4.</w:t>
            </w:r>
            <w:r>
              <w:rPr>
                <w:rFonts w:asciiTheme="minorHAnsi" w:eastAsiaTheme="minorEastAsia" w:hAnsiTheme="minorHAnsi" w:cstheme="minorBidi"/>
                <w:noProof/>
                <w:lang w:val="en-US" w:eastAsia="en-US"/>
              </w:rPr>
              <w:tab/>
            </w:r>
            <w:r w:rsidRPr="00DC2809">
              <w:rPr>
                <w:rStyle w:val="Hyperlink"/>
                <w:rFonts w:eastAsiaTheme="majorEastAsia"/>
                <w:noProof/>
              </w:rPr>
              <w:t>Dirigir(Liderar &amp; Motivar)</w:t>
            </w:r>
            <w:r>
              <w:rPr>
                <w:noProof/>
                <w:webHidden/>
              </w:rPr>
              <w:tab/>
            </w:r>
            <w:r>
              <w:rPr>
                <w:noProof/>
                <w:webHidden/>
              </w:rPr>
              <w:fldChar w:fldCharType="begin"/>
            </w:r>
            <w:r>
              <w:rPr>
                <w:noProof/>
                <w:webHidden/>
              </w:rPr>
              <w:instrText xml:space="preserve"> PAGEREF _Toc130857046 \h </w:instrText>
            </w:r>
            <w:r>
              <w:rPr>
                <w:noProof/>
                <w:webHidden/>
              </w:rPr>
            </w:r>
            <w:r>
              <w:rPr>
                <w:noProof/>
                <w:webHidden/>
              </w:rPr>
              <w:fldChar w:fldCharType="separate"/>
            </w:r>
            <w:r w:rsidR="00A67B86">
              <w:rPr>
                <w:noProof/>
                <w:webHidden/>
              </w:rPr>
              <w:t>5</w:t>
            </w:r>
            <w:r>
              <w:rPr>
                <w:noProof/>
                <w:webHidden/>
              </w:rPr>
              <w:fldChar w:fldCharType="end"/>
            </w:r>
          </w:hyperlink>
        </w:p>
        <w:p w14:paraId="6D844ABF" w14:textId="624F1619"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47" w:history="1">
            <w:r w:rsidRPr="00DC2809">
              <w:rPr>
                <w:rStyle w:val="Hyperlink"/>
                <w:rFonts w:eastAsiaTheme="majorEastAsia"/>
                <w:noProof/>
              </w:rPr>
              <w:t>2.4.</w:t>
            </w:r>
            <w:r>
              <w:rPr>
                <w:rFonts w:asciiTheme="minorHAnsi" w:eastAsiaTheme="minorEastAsia" w:hAnsiTheme="minorHAnsi" w:cstheme="minorBidi"/>
                <w:noProof/>
                <w:lang w:val="en-US" w:eastAsia="en-US"/>
              </w:rPr>
              <w:tab/>
            </w:r>
            <w:r w:rsidRPr="00DC2809">
              <w:rPr>
                <w:rStyle w:val="Hyperlink"/>
                <w:rFonts w:eastAsiaTheme="majorEastAsia"/>
                <w:noProof/>
              </w:rPr>
              <w:t>Gestão de Pessoas</w:t>
            </w:r>
            <w:r>
              <w:rPr>
                <w:noProof/>
                <w:webHidden/>
              </w:rPr>
              <w:tab/>
            </w:r>
            <w:r>
              <w:rPr>
                <w:noProof/>
                <w:webHidden/>
              </w:rPr>
              <w:fldChar w:fldCharType="begin"/>
            </w:r>
            <w:r>
              <w:rPr>
                <w:noProof/>
                <w:webHidden/>
              </w:rPr>
              <w:instrText xml:space="preserve"> PAGEREF _Toc130857047 \h </w:instrText>
            </w:r>
            <w:r>
              <w:rPr>
                <w:noProof/>
                <w:webHidden/>
              </w:rPr>
            </w:r>
            <w:r>
              <w:rPr>
                <w:noProof/>
                <w:webHidden/>
              </w:rPr>
              <w:fldChar w:fldCharType="separate"/>
            </w:r>
            <w:r w:rsidR="00A67B86">
              <w:rPr>
                <w:noProof/>
                <w:webHidden/>
              </w:rPr>
              <w:t>5</w:t>
            </w:r>
            <w:r>
              <w:rPr>
                <w:noProof/>
                <w:webHidden/>
              </w:rPr>
              <w:fldChar w:fldCharType="end"/>
            </w:r>
          </w:hyperlink>
        </w:p>
        <w:p w14:paraId="07346C3D" w14:textId="671D2AE0"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48" w:history="1">
            <w:r w:rsidRPr="00DC2809">
              <w:rPr>
                <w:rStyle w:val="Hyperlink"/>
                <w:rFonts w:eastAsiaTheme="majorEastAsia"/>
                <w:noProof/>
              </w:rPr>
              <w:t>2.5.</w:t>
            </w:r>
            <w:r>
              <w:rPr>
                <w:rFonts w:asciiTheme="minorHAnsi" w:eastAsiaTheme="minorEastAsia" w:hAnsiTheme="minorHAnsi" w:cstheme="minorBidi"/>
                <w:noProof/>
                <w:lang w:val="en-US" w:eastAsia="en-US"/>
              </w:rPr>
              <w:tab/>
            </w:r>
            <w:r w:rsidRPr="00DC2809">
              <w:rPr>
                <w:rStyle w:val="Hyperlink"/>
                <w:rFonts w:eastAsiaTheme="majorEastAsia"/>
                <w:noProof/>
              </w:rPr>
              <w:t>Comportamento na Organização</w:t>
            </w:r>
            <w:r>
              <w:rPr>
                <w:noProof/>
                <w:webHidden/>
              </w:rPr>
              <w:tab/>
            </w:r>
            <w:r>
              <w:rPr>
                <w:noProof/>
                <w:webHidden/>
              </w:rPr>
              <w:fldChar w:fldCharType="begin"/>
            </w:r>
            <w:r>
              <w:rPr>
                <w:noProof/>
                <w:webHidden/>
              </w:rPr>
              <w:instrText xml:space="preserve"> PAGEREF _Toc130857048 \h </w:instrText>
            </w:r>
            <w:r>
              <w:rPr>
                <w:noProof/>
                <w:webHidden/>
              </w:rPr>
            </w:r>
            <w:r>
              <w:rPr>
                <w:noProof/>
                <w:webHidden/>
              </w:rPr>
              <w:fldChar w:fldCharType="separate"/>
            </w:r>
            <w:r w:rsidR="00A67B86">
              <w:rPr>
                <w:noProof/>
                <w:webHidden/>
              </w:rPr>
              <w:t>5</w:t>
            </w:r>
            <w:r>
              <w:rPr>
                <w:noProof/>
                <w:webHidden/>
              </w:rPr>
              <w:fldChar w:fldCharType="end"/>
            </w:r>
          </w:hyperlink>
        </w:p>
        <w:p w14:paraId="0129148A" w14:textId="347F3459"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49" w:history="1">
            <w:r w:rsidRPr="00DC2809">
              <w:rPr>
                <w:rStyle w:val="Hyperlink"/>
                <w:rFonts w:eastAsiaTheme="majorEastAsia"/>
                <w:noProof/>
              </w:rPr>
              <w:t>2.6.</w:t>
            </w:r>
            <w:r>
              <w:rPr>
                <w:rFonts w:asciiTheme="minorHAnsi" w:eastAsiaTheme="minorEastAsia" w:hAnsiTheme="minorHAnsi" w:cstheme="minorBidi"/>
                <w:noProof/>
                <w:lang w:val="en-US" w:eastAsia="en-US"/>
              </w:rPr>
              <w:tab/>
            </w:r>
            <w:r w:rsidRPr="00DC2809">
              <w:rPr>
                <w:rStyle w:val="Hyperlink"/>
                <w:rFonts w:eastAsiaTheme="majorEastAsia"/>
                <w:noProof/>
              </w:rPr>
              <w:t>Equipa e Grupo</w:t>
            </w:r>
            <w:r>
              <w:rPr>
                <w:noProof/>
                <w:webHidden/>
              </w:rPr>
              <w:tab/>
            </w:r>
            <w:r>
              <w:rPr>
                <w:noProof/>
                <w:webHidden/>
              </w:rPr>
              <w:fldChar w:fldCharType="begin"/>
            </w:r>
            <w:r>
              <w:rPr>
                <w:noProof/>
                <w:webHidden/>
              </w:rPr>
              <w:instrText xml:space="preserve"> PAGEREF _Toc130857049 \h </w:instrText>
            </w:r>
            <w:r>
              <w:rPr>
                <w:noProof/>
                <w:webHidden/>
              </w:rPr>
            </w:r>
            <w:r>
              <w:rPr>
                <w:noProof/>
                <w:webHidden/>
              </w:rPr>
              <w:fldChar w:fldCharType="separate"/>
            </w:r>
            <w:r w:rsidR="00A67B86">
              <w:rPr>
                <w:noProof/>
                <w:webHidden/>
              </w:rPr>
              <w:t>5</w:t>
            </w:r>
            <w:r>
              <w:rPr>
                <w:noProof/>
                <w:webHidden/>
              </w:rPr>
              <w:fldChar w:fldCharType="end"/>
            </w:r>
          </w:hyperlink>
        </w:p>
        <w:p w14:paraId="2005A456" w14:textId="44AFC582"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50" w:history="1">
            <w:r w:rsidRPr="00DC2809">
              <w:rPr>
                <w:rStyle w:val="Hyperlink"/>
                <w:rFonts w:eastAsiaTheme="majorEastAsia"/>
                <w:noProof/>
              </w:rPr>
              <w:t>2.7.</w:t>
            </w:r>
            <w:r>
              <w:rPr>
                <w:rFonts w:asciiTheme="minorHAnsi" w:eastAsiaTheme="minorEastAsia" w:hAnsiTheme="minorHAnsi" w:cstheme="minorBidi"/>
                <w:noProof/>
                <w:lang w:val="en-US" w:eastAsia="en-US"/>
              </w:rPr>
              <w:tab/>
            </w:r>
            <w:r w:rsidRPr="00DC2809">
              <w:rPr>
                <w:rStyle w:val="Hyperlink"/>
                <w:rFonts w:eastAsiaTheme="majorEastAsia"/>
                <w:noProof/>
              </w:rPr>
              <w:t>Características Fundamentais da Equipa</w:t>
            </w:r>
            <w:r>
              <w:rPr>
                <w:noProof/>
                <w:webHidden/>
              </w:rPr>
              <w:tab/>
            </w:r>
            <w:r>
              <w:rPr>
                <w:noProof/>
                <w:webHidden/>
              </w:rPr>
              <w:fldChar w:fldCharType="begin"/>
            </w:r>
            <w:r>
              <w:rPr>
                <w:noProof/>
                <w:webHidden/>
              </w:rPr>
              <w:instrText xml:space="preserve"> PAGEREF _Toc130857050 \h </w:instrText>
            </w:r>
            <w:r>
              <w:rPr>
                <w:noProof/>
                <w:webHidden/>
              </w:rPr>
            </w:r>
            <w:r>
              <w:rPr>
                <w:noProof/>
                <w:webHidden/>
              </w:rPr>
              <w:fldChar w:fldCharType="separate"/>
            </w:r>
            <w:r w:rsidR="00A67B86">
              <w:rPr>
                <w:noProof/>
                <w:webHidden/>
              </w:rPr>
              <w:t>6</w:t>
            </w:r>
            <w:r>
              <w:rPr>
                <w:noProof/>
                <w:webHidden/>
              </w:rPr>
              <w:fldChar w:fldCharType="end"/>
            </w:r>
          </w:hyperlink>
        </w:p>
        <w:p w14:paraId="137E458C" w14:textId="7123BD3B"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1" w:history="1">
            <w:r w:rsidRPr="00DC2809">
              <w:rPr>
                <w:rStyle w:val="Hyperlink"/>
                <w:rFonts w:eastAsiaTheme="majorEastAsia"/>
                <w:noProof/>
              </w:rPr>
              <w:t>2.7.1.</w:t>
            </w:r>
            <w:r>
              <w:rPr>
                <w:rFonts w:asciiTheme="minorHAnsi" w:eastAsiaTheme="minorEastAsia" w:hAnsiTheme="minorHAnsi" w:cstheme="minorBidi"/>
                <w:noProof/>
                <w:lang w:val="en-US" w:eastAsia="en-US"/>
              </w:rPr>
              <w:tab/>
            </w:r>
            <w:r w:rsidRPr="00DC2809">
              <w:rPr>
                <w:rStyle w:val="Hyperlink"/>
                <w:rFonts w:eastAsiaTheme="majorEastAsia"/>
                <w:noProof/>
              </w:rPr>
              <w:t>Comunicação</w:t>
            </w:r>
            <w:r>
              <w:rPr>
                <w:noProof/>
                <w:webHidden/>
              </w:rPr>
              <w:tab/>
            </w:r>
            <w:r>
              <w:rPr>
                <w:noProof/>
                <w:webHidden/>
              </w:rPr>
              <w:fldChar w:fldCharType="begin"/>
            </w:r>
            <w:r>
              <w:rPr>
                <w:noProof/>
                <w:webHidden/>
              </w:rPr>
              <w:instrText xml:space="preserve"> PAGEREF _Toc130857051 \h </w:instrText>
            </w:r>
            <w:r>
              <w:rPr>
                <w:noProof/>
                <w:webHidden/>
              </w:rPr>
            </w:r>
            <w:r>
              <w:rPr>
                <w:noProof/>
                <w:webHidden/>
              </w:rPr>
              <w:fldChar w:fldCharType="separate"/>
            </w:r>
            <w:r w:rsidR="00A67B86">
              <w:rPr>
                <w:noProof/>
                <w:webHidden/>
              </w:rPr>
              <w:t>6</w:t>
            </w:r>
            <w:r>
              <w:rPr>
                <w:noProof/>
                <w:webHidden/>
              </w:rPr>
              <w:fldChar w:fldCharType="end"/>
            </w:r>
          </w:hyperlink>
        </w:p>
        <w:p w14:paraId="6E3EC3B7" w14:textId="69B968FE"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2" w:history="1">
            <w:r w:rsidRPr="00DC2809">
              <w:rPr>
                <w:rStyle w:val="Hyperlink"/>
                <w:rFonts w:eastAsiaTheme="majorEastAsia"/>
                <w:noProof/>
              </w:rPr>
              <w:t>2.7.2.</w:t>
            </w:r>
            <w:r>
              <w:rPr>
                <w:rFonts w:asciiTheme="minorHAnsi" w:eastAsiaTheme="minorEastAsia" w:hAnsiTheme="minorHAnsi" w:cstheme="minorBidi"/>
                <w:noProof/>
                <w:lang w:val="en-US" w:eastAsia="en-US"/>
              </w:rPr>
              <w:tab/>
            </w:r>
            <w:r w:rsidRPr="00DC2809">
              <w:rPr>
                <w:rStyle w:val="Hyperlink"/>
                <w:rFonts w:eastAsiaTheme="majorEastAsia"/>
                <w:noProof/>
              </w:rPr>
              <w:t>Confiança</w:t>
            </w:r>
            <w:r>
              <w:rPr>
                <w:noProof/>
                <w:webHidden/>
              </w:rPr>
              <w:tab/>
            </w:r>
            <w:r>
              <w:rPr>
                <w:noProof/>
                <w:webHidden/>
              </w:rPr>
              <w:fldChar w:fldCharType="begin"/>
            </w:r>
            <w:r>
              <w:rPr>
                <w:noProof/>
                <w:webHidden/>
              </w:rPr>
              <w:instrText xml:space="preserve"> PAGEREF _Toc130857052 \h </w:instrText>
            </w:r>
            <w:r>
              <w:rPr>
                <w:noProof/>
                <w:webHidden/>
              </w:rPr>
            </w:r>
            <w:r>
              <w:rPr>
                <w:noProof/>
                <w:webHidden/>
              </w:rPr>
              <w:fldChar w:fldCharType="separate"/>
            </w:r>
            <w:r w:rsidR="00A67B86">
              <w:rPr>
                <w:noProof/>
                <w:webHidden/>
              </w:rPr>
              <w:t>6</w:t>
            </w:r>
            <w:r>
              <w:rPr>
                <w:noProof/>
                <w:webHidden/>
              </w:rPr>
              <w:fldChar w:fldCharType="end"/>
            </w:r>
          </w:hyperlink>
        </w:p>
        <w:p w14:paraId="78E74058" w14:textId="0B3BE1F5"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3" w:history="1">
            <w:r w:rsidRPr="00DC2809">
              <w:rPr>
                <w:rStyle w:val="Hyperlink"/>
                <w:rFonts w:eastAsiaTheme="majorEastAsia"/>
                <w:noProof/>
              </w:rPr>
              <w:t>2.7.3.</w:t>
            </w:r>
            <w:r>
              <w:rPr>
                <w:rFonts w:asciiTheme="minorHAnsi" w:eastAsiaTheme="minorEastAsia" w:hAnsiTheme="minorHAnsi" w:cstheme="minorBidi"/>
                <w:noProof/>
                <w:lang w:val="en-US" w:eastAsia="en-US"/>
              </w:rPr>
              <w:tab/>
            </w:r>
            <w:r w:rsidRPr="00DC2809">
              <w:rPr>
                <w:rStyle w:val="Hyperlink"/>
                <w:rFonts w:eastAsiaTheme="majorEastAsia"/>
                <w:noProof/>
              </w:rPr>
              <w:t>Orgulho</w:t>
            </w:r>
            <w:r>
              <w:rPr>
                <w:noProof/>
                <w:webHidden/>
              </w:rPr>
              <w:tab/>
            </w:r>
            <w:r>
              <w:rPr>
                <w:noProof/>
                <w:webHidden/>
              </w:rPr>
              <w:fldChar w:fldCharType="begin"/>
            </w:r>
            <w:r>
              <w:rPr>
                <w:noProof/>
                <w:webHidden/>
              </w:rPr>
              <w:instrText xml:space="preserve"> PAGEREF _Toc130857053 \h </w:instrText>
            </w:r>
            <w:r>
              <w:rPr>
                <w:noProof/>
                <w:webHidden/>
              </w:rPr>
            </w:r>
            <w:r>
              <w:rPr>
                <w:noProof/>
                <w:webHidden/>
              </w:rPr>
              <w:fldChar w:fldCharType="separate"/>
            </w:r>
            <w:r w:rsidR="00A67B86">
              <w:rPr>
                <w:noProof/>
                <w:webHidden/>
              </w:rPr>
              <w:t>6</w:t>
            </w:r>
            <w:r>
              <w:rPr>
                <w:noProof/>
                <w:webHidden/>
              </w:rPr>
              <w:fldChar w:fldCharType="end"/>
            </w:r>
          </w:hyperlink>
        </w:p>
        <w:p w14:paraId="5A9C781D" w14:textId="3AB84B49"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4" w:history="1">
            <w:r w:rsidRPr="00DC2809">
              <w:rPr>
                <w:rStyle w:val="Hyperlink"/>
                <w:rFonts w:eastAsiaTheme="majorEastAsia"/>
                <w:noProof/>
              </w:rPr>
              <w:t>2.7.4.</w:t>
            </w:r>
            <w:r>
              <w:rPr>
                <w:rFonts w:asciiTheme="minorHAnsi" w:eastAsiaTheme="minorEastAsia" w:hAnsiTheme="minorHAnsi" w:cstheme="minorBidi"/>
                <w:noProof/>
                <w:lang w:val="en-US" w:eastAsia="en-US"/>
              </w:rPr>
              <w:tab/>
            </w:r>
            <w:r w:rsidRPr="00DC2809">
              <w:rPr>
                <w:rStyle w:val="Hyperlink"/>
                <w:rFonts w:eastAsiaTheme="majorEastAsia"/>
                <w:noProof/>
              </w:rPr>
              <w:t>Responsabilidade Coletiva</w:t>
            </w:r>
            <w:r>
              <w:rPr>
                <w:noProof/>
                <w:webHidden/>
              </w:rPr>
              <w:tab/>
            </w:r>
            <w:r>
              <w:rPr>
                <w:noProof/>
                <w:webHidden/>
              </w:rPr>
              <w:fldChar w:fldCharType="begin"/>
            </w:r>
            <w:r>
              <w:rPr>
                <w:noProof/>
                <w:webHidden/>
              </w:rPr>
              <w:instrText xml:space="preserve"> PAGEREF _Toc130857054 \h </w:instrText>
            </w:r>
            <w:r>
              <w:rPr>
                <w:noProof/>
                <w:webHidden/>
              </w:rPr>
            </w:r>
            <w:r>
              <w:rPr>
                <w:noProof/>
                <w:webHidden/>
              </w:rPr>
              <w:fldChar w:fldCharType="separate"/>
            </w:r>
            <w:r w:rsidR="00A67B86">
              <w:rPr>
                <w:noProof/>
                <w:webHidden/>
              </w:rPr>
              <w:t>6</w:t>
            </w:r>
            <w:r>
              <w:rPr>
                <w:noProof/>
                <w:webHidden/>
              </w:rPr>
              <w:fldChar w:fldCharType="end"/>
            </w:r>
          </w:hyperlink>
        </w:p>
        <w:p w14:paraId="3FB8CC06" w14:textId="160CCB4B"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5" w:history="1">
            <w:r w:rsidRPr="00DC2809">
              <w:rPr>
                <w:rStyle w:val="Hyperlink"/>
                <w:rFonts w:eastAsiaTheme="majorEastAsia"/>
                <w:noProof/>
              </w:rPr>
              <w:t>2.7.5.</w:t>
            </w:r>
            <w:r>
              <w:rPr>
                <w:rFonts w:asciiTheme="minorHAnsi" w:eastAsiaTheme="minorEastAsia" w:hAnsiTheme="minorHAnsi" w:cstheme="minorBidi"/>
                <w:noProof/>
                <w:lang w:val="en-US" w:eastAsia="en-US"/>
              </w:rPr>
              <w:tab/>
            </w:r>
            <w:r w:rsidRPr="00DC2809">
              <w:rPr>
                <w:rStyle w:val="Hyperlink"/>
                <w:rFonts w:eastAsiaTheme="majorEastAsia"/>
                <w:noProof/>
              </w:rPr>
              <w:t>Complementariedade</w:t>
            </w:r>
            <w:r>
              <w:rPr>
                <w:noProof/>
                <w:webHidden/>
              </w:rPr>
              <w:tab/>
            </w:r>
            <w:r>
              <w:rPr>
                <w:noProof/>
                <w:webHidden/>
              </w:rPr>
              <w:fldChar w:fldCharType="begin"/>
            </w:r>
            <w:r>
              <w:rPr>
                <w:noProof/>
                <w:webHidden/>
              </w:rPr>
              <w:instrText xml:space="preserve"> PAGEREF _Toc130857055 \h </w:instrText>
            </w:r>
            <w:r>
              <w:rPr>
                <w:noProof/>
                <w:webHidden/>
              </w:rPr>
            </w:r>
            <w:r>
              <w:rPr>
                <w:noProof/>
                <w:webHidden/>
              </w:rPr>
              <w:fldChar w:fldCharType="separate"/>
            </w:r>
            <w:r w:rsidR="00A67B86">
              <w:rPr>
                <w:noProof/>
                <w:webHidden/>
              </w:rPr>
              <w:t>6</w:t>
            </w:r>
            <w:r>
              <w:rPr>
                <w:noProof/>
                <w:webHidden/>
              </w:rPr>
              <w:fldChar w:fldCharType="end"/>
            </w:r>
          </w:hyperlink>
        </w:p>
        <w:p w14:paraId="2F77D3B4" w14:textId="36A1A6AD"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6" w:history="1">
            <w:r w:rsidRPr="00DC2809">
              <w:rPr>
                <w:rStyle w:val="Hyperlink"/>
                <w:rFonts w:eastAsiaTheme="majorEastAsia"/>
                <w:noProof/>
              </w:rPr>
              <w:t>2.7.6.</w:t>
            </w:r>
            <w:r>
              <w:rPr>
                <w:rFonts w:asciiTheme="minorHAnsi" w:eastAsiaTheme="minorEastAsia" w:hAnsiTheme="minorHAnsi" w:cstheme="minorBidi"/>
                <w:noProof/>
                <w:lang w:val="en-US" w:eastAsia="en-US"/>
              </w:rPr>
              <w:tab/>
            </w:r>
            <w:r w:rsidRPr="00DC2809">
              <w:rPr>
                <w:rStyle w:val="Hyperlink"/>
                <w:rFonts w:eastAsiaTheme="majorEastAsia"/>
                <w:noProof/>
              </w:rPr>
              <w:t>Preocupação com os outros</w:t>
            </w:r>
            <w:r>
              <w:rPr>
                <w:noProof/>
                <w:webHidden/>
              </w:rPr>
              <w:tab/>
            </w:r>
            <w:r>
              <w:rPr>
                <w:noProof/>
                <w:webHidden/>
              </w:rPr>
              <w:fldChar w:fldCharType="begin"/>
            </w:r>
            <w:r>
              <w:rPr>
                <w:noProof/>
                <w:webHidden/>
              </w:rPr>
              <w:instrText xml:space="preserve"> PAGEREF _Toc130857056 \h </w:instrText>
            </w:r>
            <w:r>
              <w:rPr>
                <w:noProof/>
                <w:webHidden/>
              </w:rPr>
            </w:r>
            <w:r>
              <w:rPr>
                <w:noProof/>
                <w:webHidden/>
              </w:rPr>
              <w:fldChar w:fldCharType="separate"/>
            </w:r>
            <w:r w:rsidR="00A67B86">
              <w:rPr>
                <w:noProof/>
                <w:webHidden/>
              </w:rPr>
              <w:t>7</w:t>
            </w:r>
            <w:r>
              <w:rPr>
                <w:noProof/>
                <w:webHidden/>
              </w:rPr>
              <w:fldChar w:fldCharType="end"/>
            </w:r>
          </w:hyperlink>
        </w:p>
        <w:p w14:paraId="23016BD8" w14:textId="4C09E46D"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57" w:history="1">
            <w:r w:rsidRPr="00DC2809">
              <w:rPr>
                <w:rStyle w:val="Hyperlink"/>
                <w:rFonts w:eastAsiaTheme="majorEastAsia"/>
                <w:noProof/>
              </w:rPr>
              <w:t>2.8.</w:t>
            </w:r>
            <w:r>
              <w:rPr>
                <w:rFonts w:asciiTheme="minorHAnsi" w:eastAsiaTheme="minorEastAsia" w:hAnsiTheme="minorHAnsi" w:cstheme="minorBidi"/>
                <w:noProof/>
                <w:lang w:val="en-US" w:eastAsia="en-US"/>
              </w:rPr>
              <w:tab/>
            </w:r>
            <w:r w:rsidRPr="00DC2809">
              <w:rPr>
                <w:rStyle w:val="Hyperlink"/>
                <w:rFonts w:eastAsiaTheme="majorEastAsia"/>
                <w:noProof/>
              </w:rPr>
              <w:t>Liderança</w:t>
            </w:r>
            <w:r>
              <w:rPr>
                <w:noProof/>
                <w:webHidden/>
              </w:rPr>
              <w:tab/>
            </w:r>
            <w:r>
              <w:rPr>
                <w:noProof/>
                <w:webHidden/>
              </w:rPr>
              <w:fldChar w:fldCharType="begin"/>
            </w:r>
            <w:r>
              <w:rPr>
                <w:noProof/>
                <w:webHidden/>
              </w:rPr>
              <w:instrText xml:space="preserve"> PAGEREF _Toc130857057 \h </w:instrText>
            </w:r>
            <w:r>
              <w:rPr>
                <w:noProof/>
                <w:webHidden/>
              </w:rPr>
            </w:r>
            <w:r>
              <w:rPr>
                <w:noProof/>
                <w:webHidden/>
              </w:rPr>
              <w:fldChar w:fldCharType="separate"/>
            </w:r>
            <w:r w:rsidR="00A67B86">
              <w:rPr>
                <w:noProof/>
                <w:webHidden/>
              </w:rPr>
              <w:t>7</w:t>
            </w:r>
            <w:r>
              <w:rPr>
                <w:noProof/>
                <w:webHidden/>
              </w:rPr>
              <w:fldChar w:fldCharType="end"/>
            </w:r>
          </w:hyperlink>
        </w:p>
        <w:p w14:paraId="089313F1" w14:textId="6611B9A2"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58" w:history="1">
            <w:r w:rsidRPr="00DC2809">
              <w:rPr>
                <w:rStyle w:val="Hyperlink"/>
                <w:rFonts w:eastAsiaTheme="majorEastAsia"/>
                <w:noProof/>
              </w:rPr>
              <w:t>2.9.</w:t>
            </w:r>
            <w:r>
              <w:rPr>
                <w:rFonts w:asciiTheme="minorHAnsi" w:eastAsiaTheme="minorEastAsia" w:hAnsiTheme="minorHAnsi" w:cstheme="minorBidi"/>
                <w:noProof/>
                <w:lang w:val="en-US" w:eastAsia="en-US"/>
              </w:rPr>
              <w:tab/>
            </w:r>
            <w:r w:rsidRPr="00DC2809">
              <w:rPr>
                <w:rStyle w:val="Hyperlink"/>
                <w:rFonts w:eastAsiaTheme="majorEastAsia"/>
                <w:noProof/>
              </w:rPr>
              <w:t>Soft Skills</w:t>
            </w:r>
            <w:r>
              <w:rPr>
                <w:noProof/>
                <w:webHidden/>
              </w:rPr>
              <w:tab/>
            </w:r>
            <w:r>
              <w:rPr>
                <w:noProof/>
                <w:webHidden/>
              </w:rPr>
              <w:fldChar w:fldCharType="begin"/>
            </w:r>
            <w:r>
              <w:rPr>
                <w:noProof/>
                <w:webHidden/>
              </w:rPr>
              <w:instrText xml:space="preserve"> PAGEREF _Toc130857058 \h </w:instrText>
            </w:r>
            <w:r>
              <w:rPr>
                <w:noProof/>
                <w:webHidden/>
              </w:rPr>
            </w:r>
            <w:r>
              <w:rPr>
                <w:noProof/>
                <w:webHidden/>
              </w:rPr>
              <w:fldChar w:fldCharType="separate"/>
            </w:r>
            <w:r w:rsidR="00A67B86">
              <w:rPr>
                <w:noProof/>
                <w:webHidden/>
              </w:rPr>
              <w:t>8</w:t>
            </w:r>
            <w:r>
              <w:rPr>
                <w:noProof/>
                <w:webHidden/>
              </w:rPr>
              <w:fldChar w:fldCharType="end"/>
            </w:r>
          </w:hyperlink>
        </w:p>
        <w:p w14:paraId="0D70A932" w14:textId="3FD9BFD0" w:rsidR="00C75CCD" w:rsidRDefault="00C75CCD">
          <w:pPr>
            <w:pStyle w:val="TOC2"/>
            <w:tabs>
              <w:tab w:val="left" w:pos="1100"/>
              <w:tab w:val="right" w:leader="dot" w:pos="9956"/>
            </w:tabs>
            <w:rPr>
              <w:rFonts w:asciiTheme="minorHAnsi" w:eastAsiaTheme="minorEastAsia" w:hAnsiTheme="minorHAnsi" w:cstheme="minorBidi"/>
              <w:noProof/>
              <w:lang w:val="en-US" w:eastAsia="en-US"/>
            </w:rPr>
          </w:pPr>
          <w:hyperlink w:anchor="_Toc130857059" w:history="1">
            <w:r w:rsidRPr="00DC2809">
              <w:rPr>
                <w:rStyle w:val="Hyperlink"/>
                <w:rFonts w:eastAsiaTheme="majorEastAsia"/>
                <w:noProof/>
              </w:rPr>
              <w:t>2.10.</w:t>
            </w:r>
            <w:r>
              <w:rPr>
                <w:rFonts w:asciiTheme="minorHAnsi" w:eastAsiaTheme="minorEastAsia" w:hAnsiTheme="minorHAnsi" w:cstheme="minorBidi"/>
                <w:noProof/>
                <w:lang w:val="en-US" w:eastAsia="en-US"/>
              </w:rPr>
              <w:tab/>
            </w:r>
            <w:r w:rsidRPr="00DC2809">
              <w:rPr>
                <w:rStyle w:val="Hyperlink"/>
                <w:rFonts w:eastAsiaTheme="majorEastAsia"/>
                <w:noProof/>
              </w:rPr>
              <w:t>As Emoções</w:t>
            </w:r>
            <w:r>
              <w:rPr>
                <w:noProof/>
                <w:webHidden/>
              </w:rPr>
              <w:tab/>
            </w:r>
            <w:r>
              <w:rPr>
                <w:noProof/>
                <w:webHidden/>
              </w:rPr>
              <w:fldChar w:fldCharType="begin"/>
            </w:r>
            <w:r>
              <w:rPr>
                <w:noProof/>
                <w:webHidden/>
              </w:rPr>
              <w:instrText xml:space="preserve"> PAGEREF _Toc130857059 \h </w:instrText>
            </w:r>
            <w:r>
              <w:rPr>
                <w:noProof/>
                <w:webHidden/>
              </w:rPr>
            </w:r>
            <w:r>
              <w:rPr>
                <w:noProof/>
                <w:webHidden/>
              </w:rPr>
              <w:fldChar w:fldCharType="separate"/>
            </w:r>
            <w:r w:rsidR="00A67B86">
              <w:rPr>
                <w:noProof/>
                <w:webHidden/>
              </w:rPr>
              <w:t>9</w:t>
            </w:r>
            <w:r>
              <w:rPr>
                <w:noProof/>
                <w:webHidden/>
              </w:rPr>
              <w:fldChar w:fldCharType="end"/>
            </w:r>
          </w:hyperlink>
        </w:p>
        <w:p w14:paraId="36178FD2" w14:textId="64FDA9AE" w:rsidR="00C75CCD" w:rsidRDefault="00C75CCD">
          <w:pPr>
            <w:pStyle w:val="TOC1"/>
            <w:tabs>
              <w:tab w:val="left" w:pos="440"/>
              <w:tab w:val="right" w:leader="dot" w:pos="9956"/>
            </w:tabs>
            <w:rPr>
              <w:rFonts w:asciiTheme="minorHAnsi" w:eastAsiaTheme="minorEastAsia" w:hAnsiTheme="minorHAnsi" w:cstheme="minorBidi"/>
              <w:noProof/>
              <w:lang w:val="en-US" w:eastAsia="en-US"/>
            </w:rPr>
          </w:pPr>
          <w:hyperlink w:anchor="_Toc130857060" w:history="1">
            <w:r w:rsidRPr="00DC2809">
              <w:rPr>
                <w:rStyle w:val="Hyperlink"/>
                <w:rFonts w:eastAsiaTheme="majorEastAsia"/>
                <w:smallCaps/>
                <w:noProof/>
              </w:rPr>
              <w:t>3.</w:t>
            </w:r>
            <w:r>
              <w:rPr>
                <w:rFonts w:asciiTheme="minorHAnsi" w:eastAsiaTheme="minorEastAsia" w:hAnsiTheme="minorHAnsi" w:cstheme="minorBidi"/>
                <w:noProof/>
                <w:lang w:val="en-US" w:eastAsia="en-US"/>
              </w:rPr>
              <w:tab/>
            </w:r>
            <w:r w:rsidRPr="00DC2809">
              <w:rPr>
                <w:rStyle w:val="Hyperlink"/>
                <w:rFonts w:eastAsiaTheme="majorEastAsia"/>
                <w:smallCaps/>
                <w:noProof/>
              </w:rPr>
              <w:t>Análise Crítica</w:t>
            </w:r>
            <w:r>
              <w:rPr>
                <w:noProof/>
                <w:webHidden/>
              </w:rPr>
              <w:tab/>
            </w:r>
            <w:r>
              <w:rPr>
                <w:noProof/>
                <w:webHidden/>
              </w:rPr>
              <w:fldChar w:fldCharType="begin"/>
            </w:r>
            <w:r>
              <w:rPr>
                <w:noProof/>
                <w:webHidden/>
              </w:rPr>
              <w:instrText xml:space="preserve"> PAGEREF _Toc130857060 \h </w:instrText>
            </w:r>
            <w:r>
              <w:rPr>
                <w:noProof/>
                <w:webHidden/>
              </w:rPr>
            </w:r>
            <w:r>
              <w:rPr>
                <w:noProof/>
                <w:webHidden/>
              </w:rPr>
              <w:fldChar w:fldCharType="separate"/>
            </w:r>
            <w:r w:rsidR="00A67B86">
              <w:rPr>
                <w:noProof/>
                <w:webHidden/>
              </w:rPr>
              <w:t>11</w:t>
            </w:r>
            <w:r>
              <w:rPr>
                <w:noProof/>
                <w:webHidden/>
              </w:rPr>
              <w:fldChar w:fldCharType="end"/>
            </w:r>
          </w:hyperlink>
        </w:p>
        <w:p w14:paraId="40F54F05" w14:textId="67A5CA83"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61" w:history="1">
            <w:r w:rsidRPr="00DC2809">
              <w:rPr>
                <w:rStyle w:val="Hyperlink"/>
                <w:rFonts w:eastAsiaTheme="majorEastAsia"/>
                <w:noProof/>
              </w:rPr>
              <w:t>3.1.</w:t>
            </w:r>
            <w:r>
              <w:rPr>
                <w:rFonts w:asciiTheme="minorHAnsi" w:eastAsiaTheme="minorEastAsia" w:hAnsiTheme="minorHAnsi" w:cstheme="minorBidi"/>
                <w:noProof/>
                <w:lang w:val="en-US" w:eastAsia="en-US"/>
              </w:rPr>
              <w:tab/>
            </w:r>
            <w:r w:rsidRPr="00DC2809">
              <w:rPr>
                <w:rStyle w:val="Hyperlink"/>
                <w:rFonts w:eastAsiaTheme="majorEastAsia"/>
                <w:noProof/>
              </w:rPr>
              <w:t>Características Fundamentais da Equipa</w:t>
            </w:r>
            <w:r>
              <w:rPr>
                <w:noProof/>
                <w:webHidden/>
              </w:rPr>
              <w:tab/>
            </w:r>
            <w:r>
              <w:rPr>
                <w:noProof/>
                <w:webHidden/>
              </w:rPr>
              <w:fldChar w:fldCharType="begin"/>
            </w:r>
            <w:r>
              <w:rPr>
                <w:noProof/>
                <w:webHidden/>
              </w:rPr>
              <w:instrText xml:space="preserve"> PAGEREF _Toc130857061 \h </w:instrText>
            </w:r>
            <w:r>
              <w:rPr>
                <w:noProof/>
                <w:webHidden/>
              </w:rPr>
            </w:r>
            <w:r>
              <w:rPr>
                <w:noProof/>
                <w:webHidden/>
              </w:rPr>
              <w:fldChar w:fldCharType="separate"/>
            </w:r>
            <w:r w:rsidR="00A67B86">
              <w:rPr>
                <w:noProof/>
                <w:webHidden/>
              </w:rPr>
              <w:t>11</w:t>
            </w:r>
            <w:r>
              <w:rPr>
                <w:noProof/>
                <w:webHidden/>
              </w:rPr>
              <w:fldChar w:fldCharType="end"/>
            </w:r>
          </w:hyperlink>
        </w:p>
        <w:p w14:paraId="1DE54397" w14:textId="49E063F0" w:rsidR="00C75CCD" w:rsidRDefault="00C75CCD">
          <w:pPr>
            <w:pStyle w:val="TOC2"/>
            <w:tabs>
              <w:tab w:val="left" w:pos="880"/>
              <w:tab w:val="right" w:leader="dot" w:pos="9956"/>
            </w:tabs>
            <w:rPr>
              <w:rFonts w:asciiTheme="minorHAnsi" w:eastAsiaTheme="minorEastAsia" w:hAnsiTheme="minorHAnsi" w:cstheme="minorBidi"/>
              <w:noProof/>
              <w:lang w:val="en-US" w:eastAsia="en-US"/>
            </w:rPr>
          </w:pPr>
          <w:hyperlink w:anchor="_Toc130857062" w:history="1">
            <w:r w:rsidRPr="00DC2809">
              <w:rPr>
                <w:rStyle w:val="Hyperlink"/>
                <w:rFonts w:eastAsiaTheme="majorEastAsia"/>
                <w:noProof/>
              </w:rPr>
              <w:t>3.2.</w:t>
            </w:r>
            <w:r>
              <w:rPr>
                <w:rFonts w:asciiTheme="minorHAnsi" w:eastAsiaTheme="minorEastAsia" w:hAnsiTheme="minorHAnsi" w:cstheme="minorBidi"/>
                <w:noProof/>
                <w:lang w:val="en-US" w:eastAsia="en-US"/>
              </w:rPr>
              <w:tab/>
            </w:r>
            <w:r w:rsidRPr="00DC2809">
              <w:rPr>
                <w:rStyle w:val="Hyperlink"/>
                <w:rFonts w:eastAsiaTheme="majorEastAsia"/>
                <w:noProof/>
              </w:rPr>
              <w:t>Importância dos Soft Skills</w:t>
            </w:r>
            <w:r>
              <w:rPr>
                <w:noProof/>
                <w:webHidden/>
              </w:rPr>
              <w:tab/>
            </w:r>
            <w:r>
              <w:rPr>
                <w:noProof/>
                <w:webHidden/>
              </w:rPr>
              <w:fldChar w:fldCharType="begin"/>
            </w:r>
            <w:r>
              <w:rPr>
                <w:noProof/>
                <w:webHidden/>
              </w:rPr>
              <w:instrText xml:space="preserve"> PAGEREF _Toc130857062 \h </w:instrText>
            </w:r>
            <w:r>
              <w:rPr>
                <w:noProof/>
                <w:webHidden/>
              </w:rPr>
            </w:r>
            <w:r>
              <w:rPr>
                <w:noProof/>
                <w:webHidden/>
              </w:rPr>
              <w:fldChar w:fldCharType="separate"/>
            </w:r>
            <w:r w:rsidR="00A67B86">
              <w:rPr>
                <w:noProof/>
                <w:webHidden/>
              </w:rPr>
              <w:t>11</w:t>
            </w:r>
            <w:r>
              <w:rPr>
                <w:noProof/>
                <w:webHidden/>
              </w:rPr>
              <w:fldChar w:fldCharType="end"/>
            </w:r>
          </w:hyperlink>
        </w:p>
        <w:p w14:paraId="7F5ECA59" w14:textId="41624E3C" w:rsidR="00C75CCD" w:rsidRDefault="00C75CCD">
          <w:pPr>
            <w:pStyle w:val="TOC1"/>
            <w:tabs>
              <w:tab w:val="left" w:pos="440"/>
              <w:tab w:val="right" w:leader="dot" w:pos="9956"/>
            </w:tabs>
            <w:rPr>
              <w:rFonts w:asciiTheme="minorHAnsi" w:eastAsiaTheme="minorEastAsia" w:hAnsiTheme="minorHAnsi" w:cstheme="minorBidi"/>
              <w:noProof/>
              <w:lang w:val="en-US" w:eastAsia="en-US"/>
            </w:rPr>
          </w:pPr>
          <w:hyperlink w:anchor="_Toc130857063" w:history="1">
            <w:r w:rsidRPr="00DC2809">
              <w:rPr>
                <w:rStyle w:val="Hyperlink"/>
                <w:rFonts w:eastAsiaTheme="majorEastAsia"/>
                <w:smallCaps/>
                <w:noProof/>
              </w:rPr>
              <w:t>4.</w:t>
            </w:r>
            <w:r>
              <w:rPr>
                <w:rFonts w:asciiTheme="minorHAnsi" w:eastAsiaTheme="minorEastAsia" w:hAnsiTheme="minorHAnsi" w:cstheme="minorBidi"/>
                <w:noProof/>
                <w:lang w:val="en-US" w:eastAsia="en-US"/>
              </w:rPr>
              <w:tab/>
            </w:r>
            <w:r w:rsidRPr="00DC2809">
              <w:rPr>
                <w:rStyle w:val="Hyperlink"/>
                <w:rFonts w:eastAsiaTheme="majorEastAsia"/>
                <w:smallCaps/>
                <w:noProof/>
              </w:rPr>
              <w:t>Considerações Finais</w:t>
            </w:r>
            <w:r>
              <w:rPr>
                <w:noProof/>
                <w:webHidden/>
              </w:rPr>
              <w:tab/>
            </w:r>
            <w:r>
              <w:rPr>
                <w:noProof/>
                <w:webHidden/>
              </w:rPr>
              <w:fldChar w:fldCharType="begin"/>
            </w:r>
            <w:r>
              <w:rPr>
                <w:noProof/>
                <w:webHidden/>
              </w:rPr>
              <w:instrText xml:space="preserve"> PAGEREF _Toc130857063 \h </w:instrText>
            </w:r>
            <w:r>
              <w:rPr>
                <w:noProof/>
                <w:webHidden/>
              </w:rPr>
            </w:r>
            <w:r>
              <w:rPr>
                <w:noProof/>
                <w:webHidden/>
              </w:rPr>
              <w:fldChar w:fldCharType="separate"/>
            </w:r>
            <w:r w:rsidR="00A67B86">
              <w:rPr>
                <w:noProof/>
                <w:webHidden/>
              </w:rPr>
              <w:t>13</w:t>
            </w:r>
            <w:r>
              <w:rPr>
                <w:noProof/>
                <w:webHidden/>
              </w:rPr>
              <w:fldChar w:fldCharType="end"/>
            </w:r>
          </w:hyperlink>
        </w:p>
        <w:p w14:paraId="7285B802" w14:textId="49BE2F2A" w:rsidR="00C75CCD" w:rsidRDefault="00C75CCD">
          <w:pPr>
            <w:pStyle w:val="TOC1"/>
            <w:tabs>
              <w:tab w:val="right" w:leader="dot" w:pos="9956"/>
            </w:tabs>
            <w:rPr>
              <w:rFonts w:asciiTheme="minorHAnsi" w:eastAsiaTheme="minorEastAsia" w:hAnsiTheme="minorHAnsi" w:cstheme="minorBidi"/>
              <w:noProof/>
              <w:lang w:val="en-US" w:eastAsia="en-US"/>
            </w:rPr>
          </w:pPr>
          <w:hyperlink w:anchor="_Toc130857064" w:history="1">
            <w:r w:rsidRPr="00DC2809">
              <w:rPr>
                <w:rStyle w:val="Hyperlink"/>
                <w:rFonts w:eastAsiaTheme="majorEastAsia"/>
                <w:smallCaps/>
                <w:noProof/>
              </w:rPr>
              <w:t>Referências</w:t>
            </w:r>
            <w:r>
              <w:rPr>
                <w:noProof/>
                <w:webHidden/>
              </w:rPr>
              <w:tab/>
            </w:r>
            <w:r>
              <w:rPr>
                <w:noProof/>
                <w:webHidden/>
              </w:rPr>
              <w:fldChar w:fldCharType="begin"/>
            </w:r>
            <w:r>
              <w:rPr>
                <w:noProof/>
                <w:webHidden/>
              </w:rPr>
              <w:instrText xml:space="preserve"> PAGEREF _Toc130857064 \h </w:instrText>
            </w:r>
            <w:r>
              <w:rPr>
                <w:noProof/>
                <w:webHidden/>
              </w:rPr>
            </w:r>
            <w:r>
              <w:rPr>
                <w:noProof/>
                <w:webHidden/>
              </w:rPr>
              <w:fldChar w:fldCharType="separate"/>
            </w:r>
            <w:r w:rsidR="00A67B86">
              <w:rPr>
                <w:noProof/>
                <w:webHidden/>
              </w:rPr>
              <w:t>14</w:t>
            </w:r>
            <w:r>
              <w:rPr>
                <w:noProof/>
                <w:webHidden/>
              </w:rPr>
              <w:fldChar w:fldCharType="end"/>
            </w:r>
          </w:hyperlink>
        </w:p>
        <w:p w14:paraId="66AC276D" w14:textId="0EF1125A" w:rsidR="000C27FD" w:rsidRDefault="0024739C" w:rsidP="000C27FD">
          <w:pPr>
            <w:rPr>
              <w:b/>
              <w:bCs/>
              <w:noProof/>
            </w:rPr>
          </w:pPr>
          <w:r>
            <w:rPr>
              <w:b/>
              <w:bCs/>
              <w:noProof/>
            </w:rPr>
            <w:fldChar w:fldCharType="end"/>
          </w:r>
        </w:p>
      </w:sdtContent>
    </w:sdt>
    <w:p w14:paraId="53CA1B1E" w14:textId="53D67DFD" w:rsidR="0024739C" w:rsidRPr="000C27FD" w:rsidRDefault="0024739C" w:rsidP="000C27FD">
      <w:pPr>
        <w:sectPr w:rsidR="0024739C" w:rsidRPr="000C27FD" w:rsidSect="00853411">
          <w:footerReference w:type="default" r:id="rId12"/>
          <w:headerReference w:type="first" r:id="rId13"/>
          <w:footerReference w:type="first" r:id="rId14"/>
          <w:type w:val="continuous"/>
          <w:pgSz w:w="11900" w:h="17340"/>
          <w:pgMar w:top="1219" w:right="993" w:bottom="632" w:left="941" w:header="720" w:footer="720" w:gutter="0"/>
          <w:pgNumType w:fmt="lowerRoman" w:start="1"/>
          <w:cols w:space="720"/>
          <w:noEndnote/>
          <w:titlePg/>
          <w:docGrid w:linePitch="299"/>
        </w:sectPr>
      </w:pPr>
      <w:r>
        <w:rPr>
          <w:rFonts w:ascii="Arial" w:hAnsi="Arial" w:cs="Arial"/>
          <w:b/>
          <w:bCs/>
          <w:sz w:val="23"/>
          <w:szCs w:val="23"/>
          <w:lang w:val="en-US"/>
        </w:rPr>
        <w:fldChar w:fldCharType="begin"/>
      </w:r>
      <w:r>
        <w:rPr>
          <w:rFonts w:ascii="Arial" w:hAnsi="Arial" w:cs="Arial"/>
          <w:b/>
          <w:bCs/>
          <w:sz w:val="23"/>
          <w:szCs w:val="23"/>
          <w:lang w:val="en-US"/>
        </w:rPr>
        <w:instrText xml:space="preserve"> INDEX \e "</w:instrText>
      </w:r>
      <w:r>
        <w:rPr>
          <w:rFonts w:ascii="Arial" w:hAnsi="Arial" w:cs="Arial"/>
          <w:b/>
          <w:bCs/>
          <w:sz w:val="23"/>
          <w:szCs w:val="23"/>
          <w:lang w:val="en-US"/>
        </w:rPr>
        <w:tab/>
        <w:instrText xml:space="preserve">" \c "1" \z "2070" </w:instrText>
      </w:r>
      <w:r>
        <w:rPr>
          <w:rFonts w:ascii="Arial" w:hAnsi="Arial" w:cs="Arial"/>
          <w:b/>
          <w:bCs/>
          <w:sz w:val="23"/>
          <w:szCs w:val="23"/>
          <w:lang w:val="en-US"/>
        </w:rPr>
        <w:fldChar w:fldCharType="separate"/>
      </w:r>
    </w:p>
    <w:p w14:paraId="2AA5527E" w14:textId="77777777" w:rsidR="0024739C" w:rsidRPr="0024739C" w:rsidRDefault="0024739C" w:rsidP="0024739C"/>
    <w:p w14:paraId="235A86E3" w14:textId="77777777" w:rsidR="0024739C" w:rsidRPr="0024739C" w:rsidRDefault="0024739C" w:rsidP="0024739C"/>
    <w:p w14:paraId="62F58782" w14:textId="77777777" w:rsidR="0024739C" w:rsidRDefault="0024739C" w:rsidP="004C08D8">
      <w:pPr>
        <w:pStyle w:val="Default"/>
        <w:spacing w:line="276" w:lineRule="atLeast"/>
        <w:rPr>
          <w:rFonts w:ascii="Arial" w:hAnsi="Arial" w:cs="Arial"/>
          <w:b/>
          <w:bCs/>
          <w:noProof/>
          <w:sz w:val="23"/>
          <w:szCs w:val="23"/>
          <w:lang w:val="en-US"/>
        </w:rPr>
      </w:pPr>
    </w:p>
    <w:p w14:paraId="005C664A" w14:textId="77777777" w:rsidR="0024739C" w:rsidRDefault="0024739C" w:rsidP="004C08D8">
      <w:pPr>
        <w:pStyle w:val="Default"/>
        <w:spacing w:line="276" w:lineRule="atLeast"/>
        <w:rPr>
          <w:rFonts w:ascii="Arial" w:hAnsi="Arial" w:cs="Arial"/>
          <w:b/>
          <w:bCs/>
          <w:noProof/>
          <w:sz w:val="23"/>
          <w:szCs w:val="23"/>
          <w:lang w:val="en-US"/>
        </w:rPr>
        <w:sectPr w:rsidR="0024739C" w:rsidSect="0024739C">
          <w:type w:val="continuous"/>
          <w:pgSz w:w="11900" w:h="17340"/>
          <w:pgMar w:top="1219" w:right="993" w:bottom="632" w:left="941" w:header="720" w:footer="720" w:gutter="0"/>
          <w:pgNumType w:fmt="lowerRoman"/>
          <w:cols w:space="720"/>
          <w:noEndnote/>
          <w:titlePg/>
          <w:docGrid w:linePitch="299"/>
        </w:sectPr>
      </w:pPr>
    </w:p>
    <w:p w14:paraId="73CCD31C" w14:textId="77777777" w:rsidR="005F6376" w:rsidRPr="00F56B0A" w:rsidRDefault="0024739C" w:rsidP="004C08D8">
      <w:pPr>
        <w:pStyle w:val="Default"/>
        <w:spacing w:line="276" w:lineRule="atLeast"/>
        <w:rPr>
          <w:rFonts w:ascii="Arial" w:hAnsi="Arial" w:cs="Arial"/>
          <w:b/>
          <w:bCs/>
          <w:sz w:val="23"/>
          <w:szCs w:val="23"/>
        </w:rPr>
        <w:sectPr w:rsidR="005F6376" w:rsidRPr="00F56B0A" w:rsidSect="0024739C">
          <w:type w:val="continuous"/>
          <w:pgSz w:w="11900" w:h="17340"/>
          <w:pgMar w:top="1219" w:right="993" w:bottom="632" w:left="941" w:header="720" w:footer="720" w:gutter="0"/>
          <w:pgNumType w:fmt="lowerRoman"/>
          <w:cols w:space="720"/>
          <w:noEndnote/>
          <w:titlePg/>
          <w:docGrid w:linePitch="299"/>
        </w:sectPr>
      </w:pPr>
      <w:r>
        <w:rPr>
          <w:rFonts w:ascii="Arial" w:hAnsi="Arial" w:cs="Arial"/>
          <w:b/>
          <w:bCs/>
          <w:sz w:val="23"/>
          <w:szCs w:val="23"/>
          <w:lang w:val="en-US"/>
        </w:rPr>
        <w:fldChar w:fldCharType="end"/>
      </w:r>
    </w:p>
    <w:p w14:paraId="5964B3AA" w14:textId="77777777" w:rsidR="00CD4ECB" w:rsidRDefault="004C08D8" w:rsidP="00993F98">
      <w:pPr>
        <w:pStyle w:val="Heading1"/>
        <w:spacing w:after="240"/>
        <w:rPr>
          <w:smallCaps/>
        </w:rPr>
      </w:pPr>
      <w:bookmarkStart w:id="0" w:name="_Toc130857036"/>
      <w:r w:rsidRPr="00D93E2E">
        <w:rPr>
          <w:smallCaps/>
        </w:rPr>
        <w:lastRenderedPageBreak/>
        <w:t>R</w:t>
      </w:r>
      <w:r w:rsidR="00D93E2E">
        <w:rPr>
          <w:smallCaps/>
        </w:rPr>
        <w:t>esumo</w:t>
      </w:r>
      <w:bookmarkEnd w:id="0"/>
    </w:p>
    <w:p w14:paraId="6D75FC5E" w14:textId="4640EA89" w:rsidR="009808C5" w:rsidRDefault="00CD4ECB" w:rsidP="009808C5">
      <w:pPr>
        <w:pStyle w:val="tica-Resumo"/>
      </w:pPr>
      <w:r w:rsidRPr="00CD4ECB">
        <w:t>Este relatório foi desenvolvido com base na palestra sobre</w:t>
      </w:r>
      <w:r w:rsidR="009E61D5">
        <w:t xml:space="preserve"> a postura empresarial dos engen</w:t>
      </w:r>
      <w:r w:rsidR="00CE4797">
        <w:t>h</w:t>
      </w:r>
      <w:r w:rsidR="009E61D5">
        <w:t>eiros</w:t>
      </w:r>
      <w:r w:rsidRPr="00CD4ECB">
        <w:t xml:space="preserve">, ministrada pelo </w:t>
      </w:r>
      <w:r w:rsidR="009E61D5">
        <w:t>Prof. Wander Carvalho</w:t>
      </w:r>
      <w:r w:rsidRPr="00CD4ECB">
        <w:t xml:space="preserve">, tema abordado durante a </w:t>
      </w:r>
      <w:r w:rsidR="009E61D5">
        <w:t>quarta</w:t>
      </w:r>
      <w:r w:rsidRPr="00CD4ECB">
        <w:t xml:space="preserve"> aula da Unidade Curricular de Ética e Deontologia no dia </w:t>
      </w:r>
      <w:r w:rsidR="009E61D5">
        <w:t>2</w:t>
      </w:r>
      <w:r w:rsidR="00CE4797">
        <w:t>2</w:t>
      </w:r>
      <w:r w:rsidRPr="00CD4ECB">
        <w:t xml:space="preserve"> de março de 2023, integrada na Licenciatura de Engenharia Informática do Instituto Superior de Engenharia de Coimbra.</w:t>
      </w:r>
    </w:p>
    <w:p w14:paraId="03B1633D" w14:textId="6A641318" w:rsidR="00F115FF" w:rsidRDefault="00F115FF" w:rsidP="00CD4ECB">
      <w:pPr>
        <w:pStyle w:val="tica-Resumo"/>
      </w:pPr>
      <w:r w:rsidRPr="00F115FF">
        <w:t>A palestra abordou as funções e postura de um engenheiro dentro da empresa, incluindo os diferentes tipos de gestão e comportamentos necessários.</w:t>
      </w:r>
      <w:r>
        <w:t xml:space="preserve"> Foi falado também a maneira como a empresa devia tratar o engenheiro.</w:t>
      </w:r>
      <w:r w:rsidRPr="00F115FF">
        <w:t xml:space="preserve"> </w:t>
      </w:r>
      <w:r>
        <w:t>F</w:t>
      </w:r>
      <w:r w:rsidRPr="00F115FF">
        <w:t>oram discutidas as características importantes de uma equip</w:t>
      </w:r>
      <w:r>
        <w:t>a</w:t>
      </w:r>
      <w:r w:rsidRPr="00F115FF">
        <w:t xml:space="preserve"> e o papel do líder. Por fim, foram destacadas as soft </w:t>
      </w:r>
      <w:bookmarkStart w:id="1" w:name="_Hlk130855354"/>
      <w:r w:rsidRPr="00F115FF">
        <w:t>skills e a importância de reconhecer a individualidade de cada pessoa.</w:t>
      </w:r>
      <w:bookmarkEnd w:id="1"/>
    </w:p>
    <w:p w14:paraId="59B8DD8F" w14:textId="524A33C8" w:rsidR="00CD4ECB" w:rsidRPr="00CD4ECB" w:rsidRDefault="00CD4ECB" w:rsidP="00CD4ECB">
      <w:pPr>
        <w:pStyle w:val="tica-Resumo"/>
      </w:pPr>
      <w:r w:rsidRPr="00CD4ECB">
        <w:t>Palavras-chave:</w:t>
      </w:r>
    </w:p>
    <w:p w14:paraId="24188CD2" w14:textId="66CAA096" w:rsidR="00CD4ECB" w:rsidRPr="00CD4ECB" w:rsidRDefault="00CD4ECB" w:rsidP="00CD4ECB">
      <w:pPr>
        <w:pStyle w:val="tica-Resumo"/>
      </w:pPr>
      <w:r w:rsidRPr="00CD4ECB">
        <w:t>•</w:t>
      </w:r>
      <w:r w:rsidRPr="00CD4ECB">
        <w:tab/>
        <w:t>C</w:t>
      </w:r>
      <w:r w:rsidR="00D17AC8">
        <w:t>omunicação</w:t>
      </w:r>
    </w:p>
    <w:p w14:paraId="5CDF0DE8" w14:textId="1E1A6F9D" w:rsidR="00CD4ECB" w:rsidRPr="00CD4ECB" w:rsidRDefault="00CD4ECB" w:rsidP="00CD4ECB">
      <w:pPr>
        <w:pStyle w:val="tica-Resumo"/>
      </w:pPr>
      <w:r w:rsidRPr="00CD4ECB">
        <w:t>•</w:t>
      </w:r>
      <w:r w:rsidRPr="00CD4ECB">
        <w:tab/>
      </w:r>
      <w:r w:rsidR="00D17AC8">
        <w:t>Ética</w:t>
      </w:r>
    </w:p>
    <w:p w14:paraId="74257144" w14:textId="03A2D089" w:rsidR="00CD4ECB" w:rsidRPr="00CD4ECB" w:rsidRDefault="00CD4ECB" w:rsidP="00CD4ECB">
      <w:pPr>
        <w:pStyle w:val="tica-Resumo"/>
      </w:pPr>
      <w:r w:rsidRPr="00CD4ECB">
        <w:t>•</w:t>
      </w:r>
      <w:r w:rsidRPr="00CD4ECB">
        <w:tab/>
      </w:r>
      <w:r w:rsidR="00D17AC8">
        <w:t>Engenheiro</w:t>
      </w:r>
    </w:p>
    <w:p w14:paraId="5B7744CC" w14:textId="12254AA7" w:rsidR="00CD4ECB" w:rsidRPr="00CD4ECB" w:rsidRDefault="00CD4ECB" w:rsidP="00CD4ECB">
      <w:pPr>
        <w:pStyle w:val="tica-Resumo"/>
      </w:pPr>
      <w:r w:rsidRPr="00CD4ECB">
        <w:t>•</w:t>
      </w:r>
      <w:r w:rsidRPr="00CD4ECB">
        <w:tab/>
      </w:r>
      <w:r w:rsidR="00CE4797">
        <w:t>Soft Skills</w:t>
      </w:r>
    </w:p>
    <w:p w14:paraId="49A0E8A3" w14:textId="7B2C7D14" w:rsidR="005F6376" w:rsidRPr="00215115" w:rsidRDefault="00CD4ECB" w:rsidP="00215115">
      <w:pPr>
        <w:pStyle w:val="tica-Resumo"/>
      </w:pPr>
      <w:r w:rsidRPr="00CD4ECB">
        <w:t>•</w:t>
      </w:r>
      <w:r w:rsidRPr="00CD4ECB">
        <w:tab/>
      </w:r>
      <w:r w:rsidR="00D91A0F">
        <w:t>Liderança</w:t>
      </w:r>
      <w:r w:rsidR="005F6376" w:rsidRPr="00D93E2E">
        <w:fldChar w:fldCharType="begin"/>
      </w:r>
      <w:r w:rsidR="005F6376" w:rsidRPr="00D93E2E">
        <w:instrText xml:space="preserve"> XE "RESUMO" </w:instrText>
      </w:r>
      <w:r w:rsidR="005F6376" w:rsidRPr="00D93E2E">
        <w:fldChar w:fldCharType="end"/>
      </w:r>
    </w:p>
    <w:p w14:paraId="3D099E57" w14:textId="77777777" w:rsidR="005F6376" w:rsidRDefault="005F6376" w:rsidP="004C08D8">
      <w:pPr>
        <w:pStyle w:val="Default"/>
        <w:spacing w:line="276" w:lineRule="atLeast"/>
        <w:rPr>
          <w:rFonts w:ascii="Arial" w:hAnsi="Arial" w:cs="Arial"/>
        </w:rPr>
      </w:pPr>
    </w:p>
    <w:p w14:paraId="350C4360" w14:textId="77777777" w:rsidR="005F6376" w:rsidRDefault="005F6376" w:rsidP="004C08D8">
      <w:pPr>
        <w:pStyle w:val="Default"/>
        <w:spacing w:line="276" w:lineRule="atLeast"/>
        <w:rPr>
          <w:rFonts w:ascii="Arial" w:hAnsi="Arial" w:cs="Arial"/>
        </w:rPr>
      </w:pPr>
    </w:p>
    <w:p w14:paraId="32819690" w14:textId="77777777" w:rsidR="005F6376" w:rsidRDefault="005F6376" w:rsidP="004C08D8">
      <w:pPr>
        <w:pStyle w:val="Default"/>
        <w:spacing w:line="276" w:lineRule="atLeast"/>
        <w:rPr>
          <w:rFonts w:ascii="Arial" w:hAnsi="Arial" w:cs="Arial"/>
        </w:rPr>
      </w:pPr>
    </w:p>
    <w:p w14:paraId="3079E03D" w14:textId="77777777" w:rsidR="005F6376" w:rsidRDefault="005F6376" w:rsidP="004C08D8">
      <w:pPr>
        <w:pStyle w:val="Default"/>
        <w:spacing w:line="276" w:lineRule="atLeast"/>
        <w:rPr>
          <w:rFonts w:ascii="Arial" w:hAnsi="Arial" w:cs="Arial"/>
        </w:rPr>
      </w:pPr>
    </w:p>
    <w:p w14:paraId="4E9C5A67" w14:textId="77777777" w:rsidR="005F6376" w:rsidRDefault="005F6376" w:rsidP="004C08D8">
      <w:pPr>
        <w:pStyle w:val="Default"/>
        <w:spacing w:line="276" w:lineRule="atLeast"/>
        <w:rPr>
          <w:rFonts w:ascii="Arial" w:hAnsi="Arial" w:cs="Arial"/>
        </w:rPr>
      </w:pPr>
    </w:p>
    <w:p w14:paraId="5F44FDE1" w14:textId="77777777" w:rsidR="005F6376" w:rsidRDefault="005F6376" w:rsidP="004C08D8">
      <w:pPr>
        <w:pStyle w:val="Default"/>
        <w:spacing w:line="276" w:lineRule="atLeast"/>
        <w:rPr>
          <w:rFonts w:ascii="Arial" w:hAnsi="Arial" w:cs="Arial"/>
        </w:rPr>
      </w:pPr>
    </w:p>
    <w:p w14:paraId="74CC801E" w14:textId="77777777" w:rsidR="005F6376" w:rsidRDefault="005F6376" w:rsidP="004C08D8">
      <w:pPr>
        <w:pStyle w:val="Default"/>
        <w:spacing w:line="276" w:lineRule="atLeast"/>
        <w:rPr>
          <w:rFonts w:ascii="Arial" w:hAnsi="Arial" w:cs="Arial"/>
        </w:rPr>
      </w:pPr>
    </w:p>
    <w:p w14:paraId="645C07DE" w14:textId="77777777" w:rsidR="005F6376" w:rsidRDefault="005F6376" w:rsidP="004C08D8">
      <w:pPr>
        <w:pStyle w:val="Default"/>
        <w:spacing w:line="276" w:lineRule="atLeast"/>
        <w:rPr>
          <w:rFonts w:ascii="Arial" w:hAnsi="Arial" w:cs="Arial"/>
        </w:rPr>
      </w:pPr>
    </w:p>
    <w:p w14:paraId="39A6AAFD" w14:textId="77777777" w:rsidR="005F6376" w:rsidRDefault="005F6376" w:rsidP="004C08D8">
      <w:pPr>
        <w:pStyle w:val="Default"/>
        <w:spacing w:line="276" w:lineRule="atLeast"/>
        <w:rPr>
          <w:rFonts w:ascii="Arial" w:hAnsi="Arial" w:cs="Arial"/>
        </w:rPr>
      </w:pPr>
    </w:p>
    <w:p w14:paraId="49FA6F7F" w14:textId="77777777" w:rsidR="005F6376" w:rsidRDefault="005F6376" w:rsidP="004C08D8">
      <w:pPr>
        <w:pStyle w:val="Default"/>
        <w:spacing w:line="276" w:lineRule="atLeast"/>
        <w:rPr>
          <w:rFonts w:ascii="Arial" w:hAnsi="Arial" w:cs="Arial"/>
        </w:rPr>
      </w:pPr>
    </w:p>
    <w:p w14:paraId="27942ED5" w14:textId="77777777" w:rsidR="005F6376" w:rsidRDefault="005F6376" w:rsidP="004C08D8">
      <w:pPr>
        <w:pStyle w:val="Default"/>
        <w:spacing w:line="276" w:lineRule="atLeast"/>
        <w:rPr>
          <w:rFonts w:ascii="Arial" w:hAnsi="Arial" w:cs="Arial"/>
        </w:rPr>
      </w:pPr>
    </w:p>
    <w:p w14:paraId="7AD57718" w14:textId="77777777" w:rsidR="005F6376" w:rsidRDefault="005F6376" w:rsidP="004C08D8">
      <w:pPr>
        <w:pStyle w:val="Default"/>
        <w:spacing w:line="276" w:lineRule="atLeast"/>
        <w:rPr>
          <w:rFonts w:ascii="Arial" w:hAnsi="Arial" w:cs="Arial"/>
        </w:rPr>
      </w:pPr>
    </w:p>
    <w:p w14:paraId="6A46CC20" w14:textId="77777777" w:rsidR="005F6376" w:rsidRDefault="005F6376" w:rsidP="004C08D8">
      <w:pPr>
        <w:pStyle w:val="Default"/>
        <w:spacing w:line="276" w:lineRule="atLeast"/>
        <w:rPr>
          <w:rFonts w:ascii="Arial" w:hAnsi="Arial" w:cs="Arial"/>
        </w:rPr>
      </w:pPr>
    </w:p>
    <w:p w14:paraId="3911E3EF" w14:textId="77777777" w:rsidR="005F6376" w:rsidRDefault="005F6376" w:rsidP="004C08D8">
      <w:pPr>
        <w:pStyle w:val="Default"/>
        <w:spacing w:line="276" w:lineRule="atLeast"/>
        <w:rPr>
          <w:rFonts w:ascii="Arial" w:hAnsi="Arial" w:cs="Arial"/>
        </w:rPr>
      </w:pPr>
    </w:p>
    <w:p w14:paraId="7E620869" w14:textId="77777777" w:rsidR="005F6376" w:rsidRDefault="005F6376" w:rsidP="004C08D8">
      <w:pPr>
        <w:pStyle w:val="Default"/>
        <w:spacing w:line="276" w:lineRule="atLeast"/>
        <w:rPr>
          <w:rFonts w:ascii="Arial" w:hAnsi="Arial" w:cs="Arial"/>
        </w:rPr>
      </w:pPr>
    </w:p>
    <w:p w14:paraId="11E99404" w14:textId="77777777" w:rsidR="005F6376" w:rsidRDefault="005F6376" w:rsidP="004C08D8">
      <w:pPr>
        <w:pStyle w:val="Default"/>
        <w:spacing w:line="276" w:lineRule="atLeast"/>
        <w:rPr>
          <w:rFonts w:ascii="Arial" w:hAnsi="Arial" w:cs="Arial"/>
        </w:rPr>
      </w:pPr>
    </w:p>
    <w:p w14:paraId="48E01846" w14:textId="77777777" w:rsidR="005F6376" w:rsidRDefault="005F6376" w:rsidP="004C08D8">
      <w:pPr>
        <w:pStyle w:val="Default"/>
        <w:spacing w:line="276" w:lineRule="atLeast"/>
        <w:rPr>
          <w:rFonts w:ascii="Arial" w:hAnsi="Arial" w:cs="Arial"/>
        </w:rPr>
      </w:pPr>
    </w:p>
    <w:p w14:paraId="580FFF75" w14:textId="77777777" w:rsidR="005F6376" w:rsidRDefault="005F6376" w:rsidP="004C08D8">
      <w:pPr>
        <w:pStyle w:val="Default"/>
        <w:spacing w:line="276" w:lineRule="atLeast"/>
        <w:rPr>
          <w:rFonts w:ascii="Arial" w:hAnsi="Arial" w:cs="Arial"/>
        </w:rPr>
      </w:pPr>
    </w:p>
    <w:p w14:paraId="78C81706" w14:textId="77777777" w:rsidR="005F6376" w:rsidRDefault="005F6376" w:rsidP="004C08D8">
      <w:pPr>
        <w:pStyle w:val="Default"/>
        <w:spacing w:line="276" w:lineRule="atLeast"/>
        <w:rPr>
          <w:rFonts w:ascii="Arial" w:hAnsi="Arial" w:cs="Arial"/>
        </w:rPr>
      </w:pPr>
    </w:p>
    <w:p w14:paraId="2F28341F" w14:textId="77777777" w:rsidR="005F6376" w:rsidRDefault="005F6376" w:rsidP="004C08D8">
      <w:pPr>
        <w:pStyle w:val="Default"/>
        <w:spacing w:line="276" w:lineRule="atLeast"/>
        <w:rPr>
          <w:rFonts w:ascii="Arial" w:hAnsi="Arial" w:cs="Arial"/>
        </w:rPr>
      </w:pPr>
    </w:p>
    <w:p w14:paraId="34645551" w14:textId="77777777" w:rsidR="005F6376" w:rsidRDefault="005F6376" w:rsidP="004C08D8">
      <w:pPr>
        <w:pStyle w:val="Default"/>
        <w:spacing w:line="276" w:lineRule="atLeast"/>
        <w:rPr>
          <w:rFonts w:ascii="Arial" w:hAnsi="Arial" w:cs="Arial"/>
        </w:rPr>
      </w:pPr>
    </w:p>
    <w:p w14:paraId="0829C5EB" w14:textId="77777777" w:rsidR="005F6376" w:rsidRDefault="005F6376" w:rsidP="004C08D8">
      <w:pPr>
        <w:pStyle w:val="Default"/>
        <w:spacing w:line="276" w:lineRule="atLeast"/>
        <w:rPr>
          <w:rFonts w:ascii="Arial" w:hAnsi="Arial" w:cs="Arial"/>
        </w:rPr>
      </w:pPr>
    </w:p>
    <w:p w14:paraId="459A7268" w14:textId="77777777" w:rsidR="005F6376" w:rsidRDefault="005F6376" w:rsidP="004C08D8">
      <w:pPr>
        <w:pStyle w:val="Default"/>
        <w:spacing w:line="276" w:lineRule="atLeast"/>
        <w:rPr>
          <w:rFonts w:ascii="Arial" w:hAnsi="Arial" w:cs="Arial"/>
        </w:rPr>
      </w:pPr>
    </w:p>
    <w:p w14:paraId="5123D5CC" w14:textId="77777777" w:rsidR="005F6376" w:rsidRDefault="005F6376" w:rsidP="004C08D8">
      <w:pPr>
        <w:pStyle w:val="Default"/>
        <w:spacing w:line="276" w:lineRule="atLeast"/>
        <w:rPr>
          <w:rFonts w:ascii="Arial" w:hAnsi="Arial" w:cs="Arial"/>
        </w:rPr>
      </w:pPr>
    </w:p>
    <w:p w14:paraId="66CDE107" w14:textId="77777777" w:rsidR="005F6376" w:rsidRDefault="005F6376" w:rsidP="004C08D8">
      <w:pPr>
        <w:pStyle w:val="Default"/>
        <w:spacing w:line="276" w:lineRule="atLeast"/>
        <w:rPr>
          <w:rFonts w:ascii="Arial" w:hAnsi="Arial" w:cs="Arial"/>
        </w:rPr>
      </w:pPr>
    </w:p>
    <w:p w14:paraId="033EB54B" w14:textId="77777777" w:rsidR="005F6376" w:rsidRDefault="005F6376" w:rsidP="004C08D8">
      <w:pPr>
        <w:pStyle w:val="Default"/>
        <w:spacing w:line="276" w:lineRule="atLeast"/>
        <w:rPr>
          <w:rFonts w:ascii="Arial" w:hAnsi="Arial" w:cs="Arial"/>
        </w:rPr>
      </w:pPr>
    </w:p>
    <w:p w14:paraId="17BDB95E" w14:textId="77777777" w:rsidR="005F6376" w:rsidRDefault="005F6376" w:rsidP="004C08D8">
      <w:pPr>
        <w:pStyle w:val="Default"/>
        <w:spacing w:line="276" w:lineRule="atLeast"/>
        <w:rPr>
          <w:rFonts w:ascii="Arial" w:hAnsi="Arial" w:cs="Arial"/>
        </w:rPr>
      </w:pPr>
    </w:p>
    <w:p w14:paraId="647D0AB0" w14:textId="77777777" w:rsidR="005F6376" w:rsidRDefault="005F6376" w:rsidP="004C08D8">
      <w:pPr>
        <w:pStyle w:val="Default"/>
        <w:spacing w:line="276" w:lineRule="atLeast"/>
        <w:rPr>
          <w:rFonts w:ascii="Arial" w:hAnsi="Arial" w:cs="Arial"/>
        </w:rPr>
      </w:pPr>
    </w:p>
    <w:p w14:paraId="5C038959" w14:textId="77777777" w:rsidR="005F6376" w:rsidRDefault="005F6376" w:rsidP="004C08D8">
      <w:pPr>
        <w:pStyle w:val="Default"/>
        <w:spacing w:line="276" w:lineRule="atLeast"/>
        <w:rPr>
          <w:rFonts w:ascii="Arial" w:hAnsi="Arial" w:cs="Arial"/>
          <w:sz w:val="23"/>
          <w:szCs w:val="23"/>
        </w:rPr>
        <w:sectPr w:rsidR="005F6376" w:rsidSect="001E6851">
          <w:footerReference w:type="default" r:id="rId15"/>
          <w:headerReference w:type="first" r:id="rId16"/>
          <w:pgSz w:w="11900" w:h="17340"/>
          <w:pgMar w:top="1219" w:right="993" w:bottom="632" w:left="941" w:header="720" w:footer="720" w:gutter="0"/>
          <w:pgNumType w:fmt="lowerRoman"/>
          <w:cols w:space="720"/>
          <w:noEndnote/>
          <w:titlePg/>
          <w:docGrid w:linePitch="299"/>
        </w:sectPr>
      </w:pPr>
    </w:p>
    <w:p w14:paraId="57C74D6A" w14:textId="1C37EC9B" w:rsidR="00433FFB" w:rsidRPr="00CD4ECB" w:rsidRDefault="005F6376" w:rsidP="00CD4ECB">
      <w:pPr>
        <w:pStyle w:val="Heading1"/>
        <w:numPr>
          <w:ilvl w:val="0"/>
          <w:numId w:val="6"/>
        </w:numPr>
        <w:spacing w:after="240"/>
        <w:rPr>
          <w:smallCaps/>
        </w:rPr>
      </w:pPr>
      <w:bookmarkStart w:id="2" w:name="_Toc130857037"/>
      <w:r w:rsidRPr="004774A3">
        <w:rPr>
          <w:smallCaps/>
        </w:rPr>
        <w:lastRenderedPageBreak/>
        <w:t>I</w:t>
      </w:r>
      <w:r w:rsidR="004774A3" w:rsidRPr="004774A3">
        <w:rPr>
          <w:smallCaps/>
        </w:rPr>
        <w:t>ntrodução</w:t>
      </w:r>
      <w:bookmarkEnd w:id="2"/>
      <w:r w:rsidR="00076061" w:rsidRPr="004774A3">
        <w:rPr>
          <w:smallCaps/>
        </w:rPr>
        <w:fldChar w:fldCharType="begin"/>
      </w:r>
      <w:r w:rsidR="00076061" w:rsidRPr="004774A3">
        <w:rPr>
          <w:smallCaps/>
        </w:rPr>
        <w:instrText xml:space="preserve"> XE "INTRODUÇÃO" </w:instrText>
      </w:r>
      <w:r w:rsidR="00076061" w:rsidRPr="004774A3">
        <w:rPr>
          <w:smallCaps/>
        </w:rPr>
        <w:fldChar w:fldCharType="end"/>
      </w:r>
      <w:r w:rsidRPr="004774A3">
        <w:rPr>
          <w:smallCaps/>
        </w:rPr>
        <w:t xml:space="preserve"> </w:t>
      </w:r>
    </w:p>
    <w:p w14:paraId="24E67398" w14:textId="3BAD9D7E" w:rsidR="00CD4ECB" w:rsidRPr="00CD4ECB" w:rsidRDefault="00CD4ECB" w:rsidP="00CD4ECB">
      <w:pPr>
        <w:pStyle w:val="tica-Corpo"/>
      </w:pPr>
      <w:r w:rsidRPr="00CD4ECB">
        <w:t>Este relatório é referente à palestra "</w:t>
      </w:r>
      <w:r w:rsidR="00D17AC8">
        <w:t>Postura Empresarial dos Engenheiros</w:t>
      </w:r>
      <w:r w:rsidRPr="00CD4ECB">
        <w:t xml:space="preserve">", apresentada em </w:t>
      </w:r>
      <w:r w:rsidR="00D17AC8">
        <w:t>22</w:t>
      </w:r>
      <w:r w:rsidRPr="00CD4ECB">
        <w:t xml:space="preserve"> de março de 2023. O tema principal da palestra</w:t>
      </w:r>
      <w:r w:rsidR="00F450C0">
        <w:t xml:space="preserve"> foi</w:t>
      </w:r>
      <w:r w:rsidRPr="00CD4ECB">
        <w:t xml:space="preserve"> </w:t>
      </w:r>
      <w:r w:rsidR="00CE4797">
        <w:t xml:space="preserve">a </w:t>
      </w:r>
      <w:r w:rsidR="00F450C0" w:rsidRPr="00F450C0">
        <w:t>importância da postura empresarial para os engenheiros</w:t>
      </w:r>
      <w:r w:rsidRPr="00CD4ECB">
        <w:t>.</w:t>
      </w:r>
    </w:p>
    <w:p w14:paraId="37ED49CA" w14:textId="535D4836" w:rsidR="00CD4ECB" w:rsidRPr="00CD4ECB" w:rsidRDefault="00CD4ECB" w:rsidP="00CD4ECB">
      <w:pPr>
        <w:pStyle w:val="tica-Corpo"/>
        <w:rPr>
          <w:rFonts w:cs="Arial"/>
          <w:szCs w:val="24"/>
        </w:rPr>
      </w:pPr>
      <w:r w:rsidRPr="00CD4ECB">
        <w:rPr>
          <w:rFonts w:cs="Arial"/>
          <w:szCs w:val="24"/>
        </w:rPr>
        <w:t>O relatório apresenta uma síntese dos tópicos discutidos na palestra, iniciando por</w:t>
      </w:r>
      <w:r w:rsidR="00F506FE">
        <w:rPr>
          <w:rFonts w:cs="Arial"/>
          <w:szCs w:val="24"/>
        </w:rPr>
        <w:t xml:space="preserve"> as funções de um engenheiro numa empresa e o seu comportamento</w:t>
      </w:r>
      <w:r w:rsidR="00A5673D" w:rsidRPr="00A5673D">
        <w:rPr>
          <w:rFonts w:cs="Arial"/>
          <w:szCs w:val="24"/>
        </w:rPr>
        <w:t>.</w:t>
      </w:r>
      <w:r w:rsidR="00F506FE">
        <w:rPr>
          <w:rFonts w:cs="Arial"/>
          <w:szCs w:val="24"/>
        </w:rPr>
        <w:t xml:space="preserve"> Para além disso temos a comportamento da empresa peranto um engenheiro. De seguida aprofundamos os vários tipos de papeis de gestão que um engenheiro vai exercer</w:t>
      </w:r>
      <w:r w:rsidR="00F04174">
        <w:rPr>
          <w:rFonts w:cs="Arial"/>
          <w:szCs w:val="24"/>
        </w:rPr>
        <w:t xml:space="preserve">. Falamos da definação de equipa e características fundamentais para a mesma, dentro desse tópica falamos do papel e da importância do líder. Por fim, é referido a importância dos soft skills </w:t>
      </w:r>
      <w:r w:rsidR="00F04174" w:rsidRPr="00F04174">
        <w:rPr>
          <w:rFonts w:cs="Arial"/>
          <w:szCs w:val="24"/>
        </w:rPr>
        <w:t>skills e a importância de reconhecer a individualidade de cada pessoa.</w:t>
      </w:r>
    </w:p>
    <w:p w14:paraId="25348D5F" w14:textId="77777777" w:rsidR="00CD4ECB" w:rsidRPr="00CD4ECB" w:rsidRDefault="00CD4ECB" w:rsidP="00CD4ECB">
      <w:pPr>
        <w:pStyle w:val="tica-Corpo"/>
        <w:rPr>
          <w:rFonts w:cs="Arial"/>
          <w:szCs w:val="24"/>
        </w:rPr>
      </w:pPr>
      <w:r w:rsidRPr="00CD4ECB">
        <w:rPr>
          <w:rFonts w:cs="Arial"/>
          <w:szCs w:val="24"/>
        </w:rPr>
        <w:t xml:space="preserve">Será feita uma análise crítica que abordará pontos fortes e fracos da apresentação, bem como uma avaliação dos argumentos e evidências apresentados. </w:t>
      </w:r>
    </w:p>
    <w:p w14:paraId="1F664383" w14:textId="3E7D29B8" w:rsidR="00CD4ECB" w:rsidRPr="00CD4ECB" w:rsidRDefault="00CD4ECB" w:rsidP="00CD4ECB">
      <w:pPr>
        <w:pStyle w:val="tica-Corpo"/>
        <w:rPr>
          <w:rFonts w:cs="Arial"/>
          <w:szCs w:val="24"/>
        </w:rPr>
        <w:sectPr w:rsidR="00CD4ECB" w:rsidRPr="00CD4ECB" w:rsidSect="001E6851">
          <w:footerReference w:type="first" r:id="rId17"/>
          <w:pgSz w:w="11900" w:h="17340"/>
          <w:pgMar w:top="1219" w:right="993" w:bottom="632" w:left="941" w:header="720" w:footer="720" w:gutter="0"/>
          <w:pgNumType w:start="1"/>
          <w:cols w:space="720"/>
          <w:noEndnote/>
          <w:titlePg/>
          <w:docGrid w:linePitch="299"/>
        </w:sectPr>
      </w:pPr>
      <w:r w:rsidRPr="00CD4ECB">
        <w:rPr>
          <w:rFonts w:cs="Arial"/>
          <w:szCs w:val="24"/>
        </w:rPr>
        <w:t>Este relatório tem como</w:t>
      </w:r>
      <w:r w:rsidR="00221C7B">
        <w:rPr>
          <w:rFonts w:cs="Arial"/>
          <w:szCs w:val="24"/>
        </w:rPr>
        <w:t xml:space="preserve"> finalidade demonstrar o</w:t>
      </w:r>
      <w:r w:rsidRPr="00CD4ECB">
        <w:rPr>
          <w:rFonts w:cs="Arial"/>
          <w:szCs w:val="24"/>
        </w:rPr>
        <w:t xml:space="preserve"> </w:t>
      </w:r>
      <w:r w:rsidR="00221C7B" w:rsidRPr="00221C7B">
        <w:rPr>
          <w:rFonts w:cs="Arial"/>
          <w:szCs w:val="24"/>
        </w:rPr>
        <w:t xml:space="preserve">que enfrentaremos </w:t>
      </w:r>
      <w:r w:rsidR="00221C7B">
        <w:rPr>
          <w:rFonts w:cs="Arial"/>
          <w:szCs w:val="24"/>
        </w:rPr>
        <w:t>no</w:t>
      </w:r>
      <w:r w:rsidR="00221C7B" w:rsidRPr="00221C7B">
        <w:rPr>
          <w:rFonts w:cs="Arial"/>
          <w:szCs w:val="24"/>
        </w:rPr>
        <w:t xml:space="preserve"> nosso futuro próximo nas empresas e organizações, destacando</w:t>
      </w:r>
      <w:r w:rsidR="00221C7B">
        <w:rPr>
          <w:rFonts w:cs="Arial"/>
          <w:szCs w:val="24"/>
        </w:rPr>
        <w:t xml:space="preserve"> os</w:t>
      </w:r>
      <w:r w:rsidR="00221C7B" w:rsidRPr="00221C7B">
        <w:rPr>
          <w:rFonts w:cs="Arial"/>
          <w:szCs w:val="24"/>
        </w:rPr>
        <w:t xml:space="preserve"> nossos papéis e as melhores formas de encará-los. Além disso, são discutidas as ferramentas e habilidades essenciais para melhorar e elevar</w:t>
      </w:r>
      <w:r w:rsidR="00221C7B">
        <w:rPr>
          <w:rFonts w:cs="Arial"/>
          <w:szCs w:val="24"/>
        </w:rPr>
        <w:t xml:space="preserve"> as</w:t>
      </w:r>
      <w:r w:rsidR="00221C7B" w:rsidRPr="00221C7B">
        <w:rPr>
          <w:rFonts w:cs="Arial"/>
          <w:szCs w:val="24"/>
        </w:rPr>
        <w:t xml:space="preserve"> nossas capacidades pessoais.</w:t>
      </w:r>
    </w:p>
    <w:p w14:paraId="3471D660" w14:textId="77777777" w:rsidR="00CD4ECB" w:rsidRDefault="00CD4ECB">
      <w:pPr>
        <w:spacing w:after="0" w:line="240" w:lineRule="auto"/>
        <w:rPr>
          <w:rFonts w:asciiTheme="majorHAnsi" w:eastAsiaTheme="majorEastAsia" w:hAnsiTheme="majorHAnsi" w:cstheme="majorBidi"/>
          <w:smallCaps/>
          <w:color w:val="2E74B5" w:themeColor="accent1" w:themeShade="BF"/>
          <w:sz w:val="32"/>
          <w:szCs w:val="32"/>
        </w:rPr>
      </w:pPr>
      <w:r>
        <w:rPr>
          <w:smallCaps/>
        </w:rPr>
        <w:lastRenderedPageBreak/>
        <w:br w:type="page"/>
      </w:r>
    </w:p>
    <w:p w14:paraId="0532406D" w14:textId="0F9D7018" w:rsidR="00C632E3" w:rsidRPr="00C632E3" w:rsidRDefault="005F6376" w:rsidP="00C632E3">
      <w:pPr>
        <w:pStyle w:val="Heading1"/>
        <w:numPr>
          <w:ilvl w:val="0"/>
          <w:numId w:val="6"/>
        </w:numPr>
        <w:spacing w:after="240"/>
        <w:rPr>
          <w:smallCaps/>
        </w:rPr>
      </w:pPr>
      <w:bookmarkStart w:id="3" w:name="_Toc130857038"/>
      <w:r w:rsidRPr="004774A3">
        <w:rPr>
          <w:smallCaps/>
        </w:rPr>
        <w:lastRenderedPageBreak/>
        <w:t>D</w:t>
      </w:r>
      <w:r w:rsidR="004774A3" w:rsidRPr="004774A3">
        <w:rPr>
          <w:smallCaps/>
        </w:rPr>
        <w:t>escrição do Tema Abordado na Palestra</w:t>
      </w:r>
      <w:bookmarkEnd w:id="3"/>
    </w:p>
    <w:p w14:paraId="6B890555" w14:textId="1706A7EF" w:rsidR="00C632E3" w:rsidRPr="00C632E3" w:rsidRDefault="00AE428C" w:rsidP="00C632E3">
      <w:pPr>
        <w:pStyle w:val="Heading2"/>
        <w:numPr>
          <w:ilvl w:val="1"/>
          <w:numId w:val="7"/>
        </w:numPr>
        <w:spacing w:after="240"/>
        <w:ind w:left="788" w:hanging="431"/>
      </w:pPr>
      <w:bookmarkStart w:id="4" w:name="_Toc130857039"/>
      <w:r>
        <w:t>Funções do Engenheiro</w:t>
      </w:r>
      <w:bookmarkEnd w:id="4"/>
    </w:p>
    <w:p w14:paraId="791B07D6" w14:textId="77777777" w:rsidR="00AE428C" w:rsidRDefault="00AE428C" w:rsidP="00AE428C">
      <w:pPr>
        <w:pStyle w:val="tica-Corpo"/>
      </w:pPr>
      <w:r>
        <w:t>As funções do engenheiro são diversas e abrangentes, e vão além do conhecimento técnico específico adquirido na sua formação acadêmica. Os engenheiros também precisam de desenvolver habilidades em outras áreas, como gestão, liderança, trabalho em equipa, simulação, criação de relatórios técnicos, entre outras.</w:t>
      </w:r>
    </w:p>
    <w:p w14:paraId="1D08A7F6" w14:textId="77777777" w:rsidR="00AE428C" w:rsidRDefault="00AE428C" w:rsidP="00AE428C">
      <w:pPr>
        <w:pStyle w:val="tica-Corpo"/>
      </w:pPr>
      <w:r>
        <w:t>Algumas das funções desempenhadas pelos engenheiros incluem:</w:t>
      </w:r>
    </w:p>
    <w:p w14:paraId="70204EB9" w14:textId="77777777" w:rsidR="00AE428C" w:rsidRDefault="00AE428C" w:rsidP="00CE4797">
      <w:pPr>
        <w:pStyle w:val="tica-Corpo"/>
        <w:numPr>
          <w:ilvl w:val="0"/>
          <w:numId w:val="15"/>
        </w:numPr>
      </w:pPr>
      <w:r>
        <w:t>Desenvolvimento e gerenciamento de projetos: os engenheiros devem ser capazes de planejar e executar projetos de forma eficiente e eficaz, garantindo que os objetivos do projeto sejam atingidos dentro do prazo e do orçamento estabelecidos.</w:t>
      </w:r>
    </w:p>
    <w:p w14:paraId="2278FE8D" w14:textId="77777777" w:rsidR="00AE428C" w:rsidRDefault="00AE428C" w:rsidP="00CE4797">
      <w:pPr>
        <w:pStyle w:val="tica-Corpo"/>
        <w:numPr>
          <w:ilvl w:val="0"/>
          <w:numId w:val="15"/>
        </w:numPr>
      </w:pPr>
      <w:r>
        <w:t>Análise técnica: os engenheiros devem ter a capacidade de analisar problemas técnicos complexos e encontrar soluções criativas e inovadoras para resolvê-los.</w:t>
      </w:r>
    </w:p>
    <w:p w14:paraId="16CA3E11" w14:textId="77777777" w:rsidR="00AE428C" w:rsidRDefault="00AE428C" w:rsidP="00CE4797">
      <w:pPr>
        <w:pStyle w:val="tica-Corpo"/>
        <w:numPr>
          <w:ilvl w:val="0"/>
          <w:numId w:val="15"/>
        </w:numPr>
      </w:pPr>
      <w:r>
        <w:t>Desenvolvimento de software: os engenheiros de software precisam ser capazes de criar software de alta qualidade e confiável, utilizando as linguagens de programação adequadas e seguindo as melhores práticas de desenvolvimento de software.</w:t>
      </w:r>
    </w:p>
    <w:p w14:paraId="67BBD9A8" w14:textId="77777777" w:rsidR="00AE428C" w:rsidRDefault="00AE428C" w:rsidP="00CE4797">
      <w:pPr>
        <w:pStyle w:val="tica-Corpo"/>
        <w:numPr>
          <w:ilvl w:val="0"/>
          <w:numId w:val="15"/>
        </w:numPr>
      </w:pPr>
      <w:r>
        <w:t>Liderança: muitos engenheiros assumem cargos de liderança, supervisionando equipas de engenheiros e outros profissionais técnicos.</w:t>
      </w:r>
    </w:p>
    <w:p w14:paraId="2C99E6D0" w14:textId="77777777" w:rsidR="00AE428C" w:rsidRDefault="00AE428C" w:rsidP="00CE4797">
      <w:pPr>
        <w:pStyle w:val="tica-Corpo"/>
        <w:numPr>
          <w:ilvl w:val="0"/>
          <w:numId w:val="15"/>
        </w:numPr>
      </w:pPr>
      <w:r>
        <w:t>Diagnóstico e auditoria: alguns engenheiros se especializam em diagnosticar problemas técnicos ou em auditar processos e sistemas para identificar áreas de melhoria.</w:t>
      </w:r>
    </w:p>
    <w:p w14:paraId="273878CE" w14:textId="77777777" w:rsidR="00AE428C" w:rsidRDefault="00AE428C" w:rsidP="00CE4797">
      <w:pPr>
        <w:pStyle w:val="tica-Corpo"/>
        <w:numPr>
          <w:ilvl w:val="0"/>
          <w:numId w:val="15"/>
        </w:numPr>
      </w:pPr>
      <w:r>
        <w:t>Planejamento financeiro e estratégico: alguns engenheiros têm habilidades em finanças e estratégia de negócios e são capazes de ajudar as empresas a criar planos de negócios e a tomar decisões financeiras informadas.</w:t>
      </w:r>
    </w:p>
    <w:p w14:paraId="3C7F3600" w14:textId="77777777" w:rsidR="00AE428C" w:rsidRDefault="00AE428C" w:rsidP="00CE4797">
      <w:pPr>
        <w:pStyle w:val="tica-Corpo"/>
        <w:numPr>
          <w:ilvl w:val="0"/>
          <w:numId w:val="15"/>
        </w:numPr>
      </w:pPr>
      <w:r>
        <w:t>Otimização de processos: os engenheiros podem ser responsáveis por otimizar processos industriais, de manufatura ou de logística, com o objetivo de melhorar a eficiência e a produtividade.</w:t>
      </w:r>
    </w:p>
    <w:p w14:paraId="77477C8E" w14:textId="77777777" w:rsidR="00AE428C" w:rsidRDefault="00AE428C" w:rsidP="00CE4797">
      <w:pPr>
        <w:pStyle w:val="tica-Corpo"/>
        <w:numPr>
          <w:ilvl w:val="0"/>
          <w:numId w:val="15"/>
        </w:numPr>
      </w:pPr>
      <w:r>
        <w:t>Pesquisa e desenvolvimento: muitos engenheiros trabalham em pesquisa e desenvolvimento, projetando e desenvolvendo novas tecnologias e produtos.</w:t>
      </w:r>
    </w:p>
    <w:p w14:paraId="5938F4FA" w14:textId="0C825CA2" w:rsidR="00AE428C" w:rsidRPr="00AE428C" w:rsidRDefault="00AE428C" w:rsidP="00CE4797">
      <w:pPr>
        <w:pStyle w:val="tica-Corpo"/>
        <w:numPr>
          <w:ilvl w:val="0"/>
          <w:numId w:val="15"/>
        </w:numPr>
      </w:pPr>
      <w:r>
        <w:t>As funções do engenheiro são amplas e variadas, e os engenheiros precisam estar dispostos a aprender continuamente e a adquirir novas habilidades para se manterem relevantes em um mundo cada vez mais tecnológico e dinâmico.</w:t>
      </w:r>
    </w:p>
    <w:p w14:paraId="49722511" w14:textId="05F8A2CC" w:rsidR="00C632E3" w:rsidRPr="00C632E3" w:rsidRDefault="00AE428C" w:rsidP="00C632E3">
      <w:pPr>
        <w:pStyle w:val="Heading2"/>
        <w:numPr>
          <w:ilvl w:val="1"/>
          <w:numId w:val="7"/>
        </w:numPr>
        <w:spacing w:after="240"/>
        <w:ind w:left="788" w:hanging="431"/>
      </w:pPr>
      <w:bookmarkStart w:id="5" w:name="_Toc130857040"/>
      <w:r>
        <w:t>Empresa</w:t>
      </w:r>
      <w:bookmarkEnd w:id="5"/>
    </w:p>
    <w:p w14:paraId="111E267F" w14:textId="77777777" w:rsidR="006266E3" w:rsidRDefault="006266E3" w:rsidP="006266E3">
      <w:pPr>
        <w:pStyle w:val="tica-Corpo"/>
      </w:pPr>
      <w:r>
        <w:t>As empresas têm a</w:t>
      </w:r>
      <w:r w:rsidRPr="006266E3">
        <w:t xml:space="preserve"> necessidade de alinhar </w:t>
      </w:r>
      <w:r>
        <w:t xml:space="preserve">os </w:t>
      </w:r>
      <w:r w:rsidRPr="006266E3">
        <w:t>seus objetivos e valores com os d</w:t>
      </w:r>
      <w:r>
        <w:t>os</w:t>
      </w:r>
      <w:r w:rsidRPr="006266E3">
        <w:t xml:space="preserve"> seus funcionários. Quando os funcionários se sentem valorizados e compreendem a missão e </w:t>
      </w:r>
      <w:r w:rsidRPr="006266E3">
        <w:lastRenderedPageBreak/>
        <w:t xml:space="preserve">os valores da empresa, eles têm maior probabilidade de se dedicarem a seus trabalhos e alcançar melhores resultados. </w:t>
      </w:r>
    </w:p>
    <w:p w14:paraId="48060008" w14:textId="77777777" w:rsidR="006266E3" w:rsidRDefault="006266E3" w:rsidP="006266E3">
      <w:pPr>
        <w:pStyle w:val="tica-Corpo"/>
      </w:pPr>
      <w:r w:rsidRPr="006266E3">
        <w:t xml:space="preserve">Isso pode incluir a criação de oportunidades para que os funcionários expressem </w:t>
      </w:r>
      <w:r>
        <w:t xml:space="preserve">os </w:t>
      </w:r>
      <w:r w:rsidRPr="006266E3">
        <w:t xml:space="preserve">seus pensamentos e opiniões, além de oferecer treinamento e desenvolvimento para que possam avançar </w:t>
      </w:r>
      <w:r>
        <w:t>nas</w:t>
      </w:r>
      <w:r w:rsidRPr="006266E3">
        <w:t xml:space="preserve"> suas carreiras e alcançar</w:t>
      </w:r>
      <w:r>
        <w:t xml:space="preserve"> os</w:t>
      </w:r>
      <w:r w:rsidRPr="006266E3">
        <w:t xml:space="preserve"> seus objetivos pessoais e profissionais. </w:t>
      </w:r>
    </w:p>
    <w:p w14:paraId="10D084FD" w14:textId="37557BAA" w:rsidR="00C632E3" w:rsidRDefault="006266E3" w:rsidP="00C632E3">
      <w:pPr>
        <w:pStyle w:val="tica-Corpo"/>
      </w:pPr>
      <w:r w:rsidRPr="006266E3">
        <w:t>Ao fazer isso, a empresa pode construir uma cultura forte e coesa, que leva ao sucesso a longo prazo.</w:t>
      </w:r>
    </w:p>
    <w:p w14:paraId="79C78AD7" w14:textId="7DA589AC" w:rsidR="00C632E3" w:rsidRDefault="00C632E3" w:rsidP="00C632E3">
      <w:pPr>
        <w:pStyle w:val="Heading2"/>
        <w:numPr>
          <w:ilvl w:val="2"/>
          <w:numId w:val="7"/>
        </w:numPr>
        <w:spacing w:after="240"/>
      </w:pPr>
      <w:bookmarkStart w:id="6" w:name="_Toc130857041"/>
      <w:r>
        <w:t>Comportamento Organizacional</w:t>
      </w:r>
      <w:bookmarkEnd w:id="6"/>
    </w:p>
    <w:p w14:paraId="4E9F36F1" w14:textId="77777777" w:rsidR="00C632E3" w:rsidRDefault="00C632E3" w:rsidP="00C632E3">
      <w:pPr>
        <w:pStyle w:val="tica-Corpo"/>
      </w:pPr>
      <w:r w:rsidRPr="00C632E3">
        <w:t xml:space="preserve">Com </w:t>
      </w:r>
      <w:r>
        <w:t xml:space="preserve">comportamento organizacional temos </w:t>
      </w:r>
      <w:r w:rsidRPr="00C632E3">
        <w:t xml:space="preserve">a necessidade de criar um ambiente de trabalho positivo e inclusivo. Isso pode ser alcançado por meio de uma liderança eficaz, comunicação aberta e transparente e a promoção de valores como respeito e colaboração. </w:t>
      </w:r>
    </w:p>
    <w:p w14:paraId="513825F2" w14:textId="77777777" w:rsidR="00C632E3" w:rsidRDefault="00C632E3" w:rsidP="00C632E3">
      <w:pPr>
        <w:pStyle w:val="tica-Corpo"/>
      </w:pPr>
      <w:r w:rsidRPr="00C632E3">
        <w:t xml:space="preserve">Os funcionários devem se sentir seguros e apoiados em suas funções, o que pode levar a uma maior produtividade, maior satisfação no trabalho e menor rotatividade. Além disso, a inclusão de uma variedade de perspectivas e habilidades pode levar a uma tomada de decisão mais informada e inovadora, o que pode ajudar a empresa a se destacar em seu setor. </w:t>
      </w:r>
    </w:p>
    <w:p w14:paraId="529F9713" w14:textId="6ACF7CD8" w:rsidR="00C632E3" w:rsidRPr="00C632E3" w:rsidRDefault="00C632E3" w:rsidP="00C632E3">
      <w:pPr>
        <w:pStyle w:val="tica-Corpo"/>
      </w:pPr>
      <w:r w:rsidRPr="00C632E3">
        <w:t xml:space="preserve">Em </w:t>
      </w:r>
      <w:r>
        <w:t>resumo</w:t>
      </w:r>
      <w:r w:rsidRPr="00C632E3">
        <w:t>, um comportamento organizacional positivo é crucial para a construção de uma cultura empresarial saudável e bem-sucedida.</w:t>
      </w:r>
    </w:p>
    <w:p w14:paraId="0A787723" w14:textId="784E8495" w:rsidR="00C632E3" w:rsidRDefault="00C842BB" w:rsidP="00C632E3">
      <w:pPr>
        <w:pStyle w:val="Heading2"/>
        <w:numPr>
          <w:ilvl w:val="1"/>
          <w:numId w:val="7"/>
        </w:numPr>
        <w:spacing w:after="240"/>
        <w:ind w:left="788" w:hanging="431"/>
      </w:pPr>
      <w:bookmarkStart w:id="7" w:name="_Toc130857042"/>
      <w:r>
        <w:t>Gestão</w:t>
      </w:r>
      <w:bookmarkEnd w:id="7"/>
    </w:p>
    <w:p w14:paraId="431C5A09" w14:textId="47449A97" w:rsidR="009858BA" w:rsidRPr="009858BA" w:rsidRDefault="009858BA" w:rsidP="009858BA">
      <w:pPr>
        <w:pStyle w:val="tica-Corpo"/>
      </w:pPr>
      <w:r>
        <w:t>A</w:t>
      </w:r>
      <w:r w:rsidRPr="009858BA">
        <w:t xml:space="preserve"> gestão é uma parte vital do sucesso de uma empresa. Uma boa gestão envolve liderança, planejamento, organização e controle eficaz. O gerenciamento deve ser responsável por garantir que os recursos da empresa sejam usados de maneira eficiente e eficaz para atingir as metas e objetivos da empresa.</w:t>
      </w:r>
    </w:p>
    <w:p w14:paraId="585831EA" w14:textId="34D67D76" w:rsidR="00C842BB" w:rsidRDefault="00C842BB" w:rsidP="00C842BB">
      <w:pPr>
        <w:pStyle w:val="Heading2"/>
        <w:numPr>
          <w:ilvl w:val="2"/>
          <w:numId w:val="7"/>
        </w:numPr>
        <w:spacing w:after="240"/>
      </w:pPr>
      <w:bookmarkStart w:id="8" w:name="_Toc130857043"/>
      <w:r>
        <w:t>Planear</w:t>
      </w:r>
      <w:bookmarkEnd w:id="8"/>
    </w:p>
    <w:p w14:paraId="2397EB0A" w14:textId="27D469FB" w:rsidR="009858BA" w:rsidRPr="009858BA" w:rsidRDefault="009858BA" w:rsidP="009858BA">
      <w:pPr>
        <w:pStyle w:val="tica-Corpo"/>
      </w:pPr>
      <w:r w:rsidRPr="009858BA">
        <w:t xml:space="preserve">O planejamento é um processo fundamental na gestão de qualquer organização. É através dele que se define a estratégia a ser seguida, os objetivos a serem alcançados e as ações a serem tomadas para atingi-los. </w:t>
      </w:r>
      <w:r w:rsidR="00D64612">
        <w:t>O</w:t>
      </w:r>
      <w:r w:rsidRPr="009858BA">
        <w:t xml:space="preserve"> planeamento deve ser flexível, adaptando-se às mudanças do mercado e às necessidades da empresa. Além disso, é importante que o planeamento seja realizado com base em informações precisas e confiáveis, para que as decisões tomadas sejam as mais acertadas possíveis.</w:t>
      </w:r>
    </w:p>
    <w:p w14:paraId="09ADC8F2" w14:textId="1AF28E8A" w:rsidR="00C842BB" w:rsidRDefault="00C842BB" w:rsidP="00C842BB">
      <w:pPr>
        <w:pStyle w:val="Heading2"/>
        <w:numPr>
          <w:ilvl w:val="2"/>
          <w:numId w:val="7"/>
        </w:numPr>
        <w:spacing w:after="240"/>
      </w:pPr>
      <w:bookmarkStart w:id="9" w:name="_Toc130857044"/>
      <w:r>
        <w:t>Organizar</w:t>
      </w:r>
      <w:bookmarkEnd w:id="9"/>
    </w:p>
    <w:p w14:paraId="6652FB21" w14:textId="4C009A2F" w:rsidR="00D64612" w:rsidRPr="00D64612" w:rsidRDefault="00D64612" w:rsidP="00D64612">
      <w:pPr>
        <w:pStyle w:val="tica-Corpo"/>
      </w:pPr>
      <w:r w:rsidRPr="00D64612">
        <w:t>A organização está relacionada à estruturação da empresa, definindo as tarefas e responsabilidades de cada membro da equip</w:t>
      </w:r>
      <w:r>
        <w:t>a</w:t>
      </w:r>
      <w:r w:rsidRPr="00D64612">
        <w:t xml:space="preserve"> e criando uma hierarquia clara de autoridade e decisão. </w:t>
      </w:r>
      <w:r>
        <w:t>A</w:t>
      </w:r>
      <w:r w:rsidRPr="00D64612">
        <w:t xml:space="preserve"> organização deve ser flexível, permitindo que a empresa se adapte às mudanças do mercado e às necessidades dos clientes. Além disso, é importante que a empresa tenha uma estrutura organizacional clara e bem definida, para evitar conflitos e garantir que todos os membros da equipe saibam exatamente qual é o seu papel.</w:t>
      </w:r>
    </w:p>
    <w:p w14:paraId="2E5C2A7F" w14:textId="4E27DAF5" w:rsidR="00C842BB" w:rsidRDefault="00C842BB" w:rsidP="00C842BB">
      <w:pPr>
        <w:pStyle w:val="Heading2"/>
        <w:numPr>
          <w:ilvl w:val="2"/>
          <w:numId w:val="7"/>
        </w:numPr>
        <w:spacing w:after="240"/>
      </w:pPr>
      <w:bookmarkStart w:id="10" w:name="_Toc130857045"/>
      <w:r>
        <w:lastRenderedPageBreak/>
        <w:t>Controlar</w:t>
      </w:r>
      <w:bookmarkEnd w:id="10"/>
    </w:p>
    <w:p w14:paraId="6A07D9B2" w14:textId="2F690E4C" w:rsidR="00D64612" w:rsidRPr="00D64612" w:rsidRDefault="00D64612" w:rsidP="00D64612">
      <w:pPr>
        <w:pStyle w:val="tica-Corpo"/>
      </w:pPr>
      <w:r w:rsidRPr="00D64612">
        <w:t xml:space="preserve">O controle é a fase em que se verifica se os resultados alcançados estão de acordo com os objetivos estabelecidos no planeamento. É através do controle que se identificam os desvios e se tomam medidas corretivas para que a empresa possa atingir seus objetivos. </w:t>
      </w:r>
      <w:r w:rsidR="00C01C5A">
        <w:t>D</w:t>
      </w:r>
      <w:r w:rsidRPr="00D64612">
        <w:t>eve ser realizado de forma sistemática e contínua, para que a empresa possa detetar os desvios o mais cedo possível e tomar as medidas necessárias para corrigi-los.</w:t>
      </w:r>
    </w:p>
    <w:p w14:paraId="127D364C" w14:textId="1A4E8C23" w:rsidR="00C842BB" w:rsidRPr="00C632E3" w:rsidRDefault="00C842BB" w:rsidP="00C842BB">
      <w:pPr>
        <w:pStyle w:val="Heading2"/>
        <w:numPr>
          <w:ilvl w:val="2"/>
          <w:numId w:val="7"/>
        </w:numPr>
        <w:spacing w:after="240"/>
      </w:pPr>
      <w:bookmarkStart w:id="11" w:name="_Toc130857046"/>
      <w:r>
        <w:t>Dirigir(Liderar &amp; Motivar)</w:t>
      </w:r>
      <w:bookmarkEnd w:id="11"/>
    </w:p>
    <w:p w14:paraId="1C62B9C3" w14:textId="65EFCBE1" w:rsidR="00C842BB" w:rsidRDefault="00C01C5A" w:rsidP="00C01C5A">
      <w:pPr>
        <w:pStyle w:val="tica-Corpo"/>
      </w:pPr>
      <w:r w:rsidRPr="00C01C5A">
        <w:t>A direção, também conhecida como liderança, é a fase em que se motiva e lidera a equip</w:t>
      </w:r>
      <w:r>
        <w:t>a</w:t>
      </w:r>
      <w:r w:rsidRPr="00C01C5A">
        <w:t xml:space="preserve"> para alcançar os objetivos estabelecidos no planejamento. </w:t>
      </w:r>
      <w:r>
        <w:t>É</w:t>
      </w:r>
      <w:r w:rsidRPr="00C01C5A">
        <w:t xml:space="preserve"> importante que a liderança seja inspiradora e que saiba motivar a equip</w:t>
      </w:r>
      <w:r>
        <w:t>a</w:t>
      </w:r>
      <w:r w:rsidRPr="00C01C5A">
        <w:t xml:space="preserve"> para que esta esteja e</w:t>
      </w:r>
      <w:r>
        <w:t>mplogada</w:t>
      </w:r>
      <w:r w:rsidRPr="00C01C5A">
        <w:t xml:space="preserve"> em alcançar os objetivos da empresa. Além disso, é importante que a liderança seja flexível e saiba se adaptar às mudanças do mercado e às necessidades da empresa.</w:t>
      </w:r>
    </w:p>
    <w:p w14:paraId="7DF2B92E" w14:textId="159FD60D" w:rsidR="00C01C5A" w:rsidRPr="00C632E3" w:rsidRDefault="00E43411" w:rsidP="00C01C5A">
      <w:pPr>
        <w:pStyle w:val="Heading2"/>
        <w:numPr>
          <w:ilvl w:val="1"/>
          <w:numId w:val="7"/>
        </w:numPr>
        <w:spacing w:after="240"/>
      </w:pPr>
      <w:bookmarkStart w:id="12" w:name="_Toc130857047"/>
      <w:r>
        <w:t>Gestão de Pessoas</w:t>
      </w:r>
      <w:bookmarkEnd w:id="12"/>
    </w:p>
    <w:p w14:paraId="001CDD10" w14:textId="1138375E" w:rsidR="002D1648" w:rsidRDefault="002D1648" w:rsidP="002D1648">
      <w:pPr>
        <w:pStyle w:val="tica-Corpo"/>
      </w:pPr>
      <w:r>
        <w:t>.</w:t>
      </w:r>
      <w:r w:rsidRPr="002D1648">
        <w:t xml:space="preserve"> </w:t>
      </w:r>
      <w:r>
        <w:t>A gestão das pessoas é um dos principais pilares do sucesso de uma organização. É através dos colaboradores que a empresa é capaz de executar suas atividades e gerar resultados, portanto, é fundamental que eles sejam gerenciados de forma eficiente.</w:t>
      </w:r>
    </w:p>
    <w:p w14:paraId="3B6D6C27" w14:textId="6E596D4D" w:rsidR="00C01C5A" w:rsidRPr="00C842BB" w:rsidRDefault="002D1648" w:rsidP="002D1648">
      <w:pPr>
        <w:pStyle w:val="tica-Corpo"/>
      </w:pPr>
      <w:r>
        <w:t>Para isso, é importante que a gestão das pessoas esteja focada em identificar as necessidades de cada colaborador, oferecendo treinamentos e desenvolvimento de habilidades específicas, para que eles possam desempenhar melhor suas funções e alcançar seus objetivos profissionais. Além disso, um bom plano de carreira e remuneração justa são fatores que contribuem significativamente para a motivação e engajamento dos funcionários.</w:t>
      </w:r>
    </w:p>
    <w:p w14:paraId="7D8DB31F" w14:textId="74DAE4DF" w:rsidR="002D1648" w:rsidRDefault="002D1648" w:rsidP="002D1648">
      <w:pPr>
        <w:pStyle w:val="Heading2"/>
        <w:numPr>
          <w:ilvl w:val="1"/>
          <w:numId w:val="7"/>
        </w:numPr>
        <w:spacing w:after="240"/>
      </w:pPr>
      <w:bookmarkStart w:id="13" w:name="_Toc130857048"/>
      <w:r>
        <w:t>Comportamento na Organização</w:t>
      </w:r>
      <w:bookmarkEnd w:id="13"/>
    </w:p>
    <w:p w14:paraId="486DD42F" w14:textId="00215867" w:rsidR="00C83AAF" w:rsidRDefault="00C83AAF" w:rsidP="00C83AAF">
      <w:pPr>
        <w:pStyle w:val="tica-Corpo"/>
      </w:pPr>
      <w:r>
        <w:t>Por outro lado, o comportamento na organização também é um fator fundamental para o sucesso da empresa. O comportamento dos colaboradores dentro da organização tem um impacto significativo na cultura empresarial, pois influencia na forma como as pessoas se relacionam e trabalham em conjunto.</w:t>
      </w:r>
    </w:p>
    <w:p w14:paraId="0C8B2C8F" w14:textId="3871DCB3" w:rsidR="002D1648" w:rsidRPr="002D1648" w:rsidRDefault="00C83AAF" w:rsidP="00C83AAF">
      <w:pPr>
        <w:pStyle w:val="tica-Corpo"/>
      </w:pPr>
      <w:r>
        <w:t>Uma cultura organizacional saudável, baseada em valores como respeito, ética e responsabilidade social, pode contribuir para a produtividade e a satisfação dos colaboradores, bem como para o sucesso geral da organização. Por outro lado, um ambiente de trabalho negativo, com conflitos, falta de comunicação e desrespeito, pode afetar negativamente a motivação e o desempenho dos funcionários.</w:t>
      </w:r>
    </w:p>
    <w:p w14:paraId="3E611B2C" w14:textId="63DB6ED1" w:rsidR="00C842BB" w:rsidRDefault="00C83AAF" w:rsidP="00C83AAF">
      <w:pPr>
        <w:pStyle w:val="tica-Corpo"/>
      </w:pPr>
      <w:r w:rsidRPr="00C83AAF">
        <w:t>Portanto, é essencial que as empresas estejam atentas à gestão das pessoas e ao comportamento na organização, garantindo que ambas as áreas estejam alinhadas com os valores e objetivos da empresa, visando a construção de um ambiente de trabalho saudável e produtivo para todos os colaboradores.</w:t>
      </w:r>
    </w:p>
    <w:p w14:paraId="6D8618EC" w14:textId="2E9229C4" w:rsidR="00A107B2" w:rsidRDefault="00A107B2" w:rsidP="00A107B2">
      <w:pPr>
        <w:pStyle w:val="Heading2"/>
        <w:numPr>
          <w:ilvl w:val="1"/>
          <w:numId w:val="7"/>
        </w:numPr>
        <w:spacing w:after="240"/>
      </w:pPr>
      <w:bookmarkStart w:id="14" w:name="_Toc130857049"/>
      <w:r>
        <w:t>Equipa e Grupo</w:t>
      </w:r>
      <w:bookmarkEnd w:id="14"/>
    </w:p>
    <w:p w14:paraId="39D99F67" w14:textId="73819124" w:rsidR="00A107B2" w:rsidRDefault="00A107B2" w:rsidP="00A107B2">
      <w:pPr>
        <w:pStyle w:val="tica-Corpo"/>
      </w:pPr>
      <w:r>
        <w:t>O conceito de equip</w:t>
      </w:r>
      <w:r w:rsidR="00B73067">
        <w:t>a</w:t>
      </w:r>
      <w:r>
        <w:t xml:space="preserve"> é fundamental para o sucesso de uma organização, uma vez que uma equip</w:t>
      </w:r>
      <w:r w:rsidR="00B73067">
        <w:t>a</w:t>
      </w:r>
      <w:r>
        <w:t xml:space="preserve"> bem estruturada pode ter um impacto significativo na cultura e no desempenho da empresa. Enquanto um grupo pode ser apenas um conjunto de pessoas com </w:t>
      </w:r>
      <w:r>
        <w:lastRenderedPageBreak/>
        <w:t>interesses semelhantes, uma equipe é uma unidade coesa e comprometida, com um objetivo comum e responsabilidade coletiva.</w:t>
      </w:r>
    </w:p>
    <w:p w14:paraId="5B9712A0" w14:textId="7CC432D2" w:rsidR="00A107B2" w:rsidRDefault="00A107B2" w:rsidP="00A107B2">
      <w:pPr>
        <w:pStyle w:val="tica-Corpo"/>
      </w:pPr>
      <w:r>
        <w:t>A equip</w:t>
      </w:r>
      <w:r w:rsidR="00B73067">
        <w:t>a</w:t>
      </w:r>
      <w:r>
        <w:t xml:space="preserve"> é como uma família, onde os membros compartilham confiança, liderança, comunicação e responsabilidade coletiva. Diferentemente de um grupo, que pode se reunir casualmente para tomar um café, uma equip</w:t>
      </w:r>
      <w:r w:rsidR="00B73067">
        <w:t>a</w:t>
      </w:r>
      <w:r>
        <w:t xml:space="preserve"> tem um objetivo específico e trabalha juntos para alcançá-lo. Uma equip</w:t>
      </w:r>
      <w:r w:rsidR="00B73067">
        <w:t>a</w:t>
      </w:r>
      <w:r>
        <w:t xml:space="preserve"> é mais especializada e coesa, o que a torna mais poderosa e com maior densidade crítica.</w:t>
      </w:r>
    </w:p>
    <w:p w14:paraId="2DEFE68E" w14:textId="48EC092E" w:rsidR="00A107B2" w:rsidRDefault="00A107B2" w:rsidP="00EF429D">
      <w:pPr>
        <w:pStyle w:val="Heading2"/>
        <w:numPr>
          <w:ilvl w:val="1"/>
          <w:numId w:val="7"/>
        </w:numPr>
        <w:spacing w:after="240"/>
      </w:pPr>
      <w:bookmarkStart w:id="15" w:name="_Toc130857050"/>
      <w:r>
        <w:t>Características Fundamentais da Equipa</w:t>
      </w:r>
      <w:bookmarkEnd w:id="15"/>
    </w:p>
    <w:p w14:paraId="53DBAFB0" w14:textId="295339C2" w:rsidR="00A107B2" w:rsidRDefault="00EF429D" w:rsidP="00EF429D">
      <w:pPr>
        <w:pStyle w:val="tica-Corpo"/>
      </w:pPr>
      <w:r w:rsidRPr="00EF429D">
        <w:t>Uma equip</w:t>
      </w:r>
      <w:r>
        <w:t>a</w:t>
      </w:r>
      <w:r w:rsidRPr="00EF429D">
        <w:t xml:space="preserve"> eficaz é composta por membros que trabalham juntos para atingir um objetivo comum. Para uma equip</w:t>
      </w:r>
      <w:r>
        <w:t>a</w:t>
      </w:r>
      <w:r w:rsidRPr="00EF429D">
        <w:t xml:space="preserve"> alcançar o sucesso, é importante que ela possua características fundamentais que contribuam para um ambiente de trabalho positivo e produtivo. </w:t>
      </w:r>
      <w:r>
        <w:t>Que características</w:t>
      </w:r>
      <w:r w:rsidRPr="00EF429D">
        <w:t xml:space="preserve"> </w:t>
      </w:r>
      <w:r>
        <w:t>são essas</w:t>
      </w:r>
      <w:r w:rsidRPr="00EF429D">
        <w:t xml:space="preserve"> e como elas podem ser desenvolvidas.</w:t>
      </w:r>
    </w:p>
    <w:p w14:paraId="62D92069" w14:textId="62753E05" w:rsidR="00EF429D" w:rsidRDefault="00EF429D" w:rsidP="00EF429D">
      <w:pPr>
        <w:pStyle w:val="Heading2"/>
        <w:numPr>
          <w:ilvl w:val="2"/>
          <w:numId w:val="7"/>
        </w:numPr>
        <w:spacing w:after="240"/>
      </w:pPr>
      <w:bookmarkStart w:id="16" w:name="_Toc130857051"/>
      <w:r w:rsidRPr="00EF429D">
        <w:t>Comunicação</w:t>
      </w:r>
      <w:bookmarkEnd w:id="16"/>
    </w:p>
    <w:p w14:paraId="78DB91E1" w14:textId="4D96FCD8" w:rsidR="00EF429D" w:rsidRPr="00A107B2" w:rsidRDefault="001104DE" w:rsidP="00EF429D">
      <w:pPr>
        <w:pStyle w:val="tica-Corpo"/>
      </w:pPr>
      <w:r w:rsidRPr="001104DE">
        <w:t>É importante que a equip</w:t>
      </w:r>
      <w:r>
        <w:t>a</w:t>
      </w:r>
      <w:r w:rsidRPr="001104DE">
        <w:t xml:space="preserve"> possua uma comunicação clara e eficaz para que os membros possam compartilhar informações e ideias livremente. Isso pode ser alcançado através da realização de reuniões regulares, uso de ferramentas de comunicação como e-mails, mensagens e video</w:t>
      </w:r>
      <w:r>
        <w:t xml:space="preserve"> calls</w:t>
      </w:r>
      <w:r w:rsidRPr="001104DE">
        <w:t>, e estabelecimento de uma cultura de feedback construtivo.</w:t>
      </w:r>
    </w:p>
    <w:p w14:paraId="40415D2D" w14:textId="5B193968" w:rsidR="00EF429D" w:rsidRDefault="00EF429D" w:rsidP="00EF429D">
      <w:pPr>
        <w:pStyle w:val="Heading2"/>
        <w:numPr>
          <w:ilvl w:val="2"/>
          <w:numId w:val="7"/>
        </w:numPr>
        <w:spacing w:after="240"/>
      </w:pPr>
      <w:bookmarkStart w:id="17" w:name="_Toc130857052"/>
      <w:r w:rsidRPr="00EF429D">
        <w:t>Confiança</w:t>
      </w:r>
      <w:bookmarkEnd w:id="17"/>
    </w:p>
    <w:p w14:paraId="71BC2238" w14:textId="40EF5016" w:rsidR="001104DE" w:rsidRPr="001104DE" w:rsidRDefault="001104DE" w:rsidP="001104DE">
      <w:pPr>
        <w:pStyle w:val="tica-Corpo"/>
      </w:pPr>
      <w:r w:rsidRPr="001104DE">
        <w:t>A confiança é outra característica fundamental de uma equip</w:t>
      </w:r>
      <w:r>
        <w:t>a</w:t>
      </w:r>
      <w:r w:rsidRPr="001104DE">
        <w:t xml:space="preserve"> eficaz. É importante que os membros confiem uns nos outros para que possam trabalhar juntos de forma colaborativa e sem medo de julgamento. Isso pode ser alcançado através do estabelecimento de normas claras, respeito mútuo, honestidade e transparência.</w:t>
      </w:r>
    </w:p>
    <w:p w14:paraId="5BC577A3" w14:textId="568B4882" w:rsidR="00EF429D" w:rsidRDefault="001104DE" w:rsidP="00EF429D">
      <w:pPr>
        <w:pStyle w:val="Heading2"/>
        <w:numPr>
          <w:ilvl w:val="2"/>
          <w:numId w:val="7"/>
        </w:numPr>
        <w:spacing w:after="240"/>
      </w:pPr>
      <w:bookmarkStart w:id="18" w:name="_Toc130857053"/>
      <w:r>
        <w:t>Orgulho</w:t>
      </w:r>
      <w:bookmarkEnd w:id="18"/>
    </w:p>
    <w:p w14:paraId="38698E73" w14:textId="63BFB9F2" w:rsidR="001104DE" w:rsidRDefault="00EF4EB2" w:rsidP="001104DE">
      <w:pPr>
        <w:pStyle w:val="tica-Corpo"/>
      </w:pPr>
      <w:r>
        <w:t>O</w:t>
      </w:r>
      <w:r w:rsidR="001104DE" w:rsidRPr="001104DE">
        <w:t>s membros da equip</w:t>
      </w:r>
      <w:r w:rsidR="001104DE">
        <w:t>a</w:t>
      </w:r>
      <w:r w:rsidR="001104DE" w:rsidRPr="001104DE">
        <w:t xml:space="preserve"> </w:t>
      </w:r>
      <w:r>
        <w:t>têm que se sentir</w:t>
      </w:r>
      <w:r w:rsidR="001104DE" w:rsidRPr="001104DE">
        <w:t xml:space="preserve"> orgulhosos de fazer parte </w:t>
      </w:r>
      <w:r>
        <w:t>da equi</w:t>
      </w:r>
      <w:r w:rsidR="00D97E6C">
        <w:t>p</w:t>
      </w:r>
      <w:r>
        <w:t>a</w:t>
      </w:r>
      <w:r w:rsidR="001104DE" w:rsidRPr="001104DE">
        <w:t xml:space="preserve"> e do trabalho que realizam juntos. Isso pode ser alcançado através do reconhecimento das conquistas da equip</w:t>
      </w:r>
      <w:r w:rsidR="001104DE">
        <w:t>a</w:t>
      </w:r>
      <w:r w:rsidR="001104DE" w:rsidRPr="001104DE">
        <w:t>, da promoção de uma cultura de feedback positivo e da celebração dos sucessos.</w:t>
      </w:r>
    </w:p>
    <w:p w14:paraId="424563DC" w14:textId="2C744E3E" w:rsidR="001104DE" w:rsidRDefault="0074673F" w:rsidP="001104DE">
      <w:pPr>
        <w:pStyle w:val="Heading2"/>
        <w:numPr>
          <w:ilvl w:val="2"/>
          <w:numId w:val="7"/>
        </w:numPr>
        <w:spacing w:after="240"/>
      </w:pPr>
      <w:bookmarkStart w:id="19" w:name="_Toc130857054"/>
      <w:r>
        <w:t>Responsabilidade Coletiva</w:t>
      </w:r>
      <w:bookmarkEnd w:id="19"/>
    </w:p>
    <w:p w14:paraId="23926550" w14:textId="6E1F5EE7" w:rsidR="001104DE" w:rsidRDefault="0074673F" w:rsidP="001104DE">
      <w:pPr>
        <w:pStyle w:val="tica-Corpo"/>
      </w:pPr>
      <w:r w:rsidRPr="0074673F">
        <w:t>É importante que cada membro da equip</w:t>
      </w:r>
      <w:r>
        <w:t>a</w:t>
      </w:r>
      <w:r w:rsidRPr="0074673F">
        <w:t xml:space="preserve"> assuma a responsabilidade pelo sucesso da equip</w:t>
      </w:r>
      <w:r>
        <w:t>a</w:t>
      </w:r>
      <w:r w:rsidRPr="0074673F">
        <w:t xml:space="preserve"> e trabalhe para alcançar os objetivos comuns. Isso pode ser alcançado através da definição clara de papéis e responsabilidades, da promoção de uma cultura de trabalho em equipe e da valorização do esforço individual.</w:t>
      </w:r>
    </w:p>
    <w:p w14:paraId="73D7E6C6" w14:textId="5FB00DA1" w:rsidR="00EF4EB2" w:rsidRPr="00EF4EB2" w:rsidRDefault="0074673F" w:rsidP="00EF4EB2">
      <w:pPr>
        <w:pStyle w:val="Heading2"/>
        <w:numPr>
          <w:ilvl w:val="2"/>
          <w:numId w:val="7"/>
        </w:numPr>
        <w:spacing w:after="240"/>
      </w:pPr>
      <w:bookmarkStart w:id="20" w:name="_Toc130857055"/>
      <w:r w:rsidRPr="0074673F">
        <w:t>Complementariedade</w:t>
      </w:r>
      <w:bookmarkEnd w:id="20"/>
    </w:p>
    <w:p w14:paraId="56F2AFD3" w14:textId="7683D261" w:rsidR="0074673F" w:rsidRDefault="00D97E6C" w:rsidP="001104DE">
      <w:pPr>
        <w:pStyle w:val="tica-Corpo"/>
      </w:pPr>
      <w:r>
        <w:t>Possuir</w:t>
      </w:r>
      <w:r w:rsidR="00EF4EB2" w:rsidRPr="00EF4EB2">
        <w:t xml:space="preserve"> habilidades e conhecimentos complementares para que possam trabalhar juntos de forma eficaz. Isso pode ser alcançado através da promoção da diversidade de habilidades e experiências na equipe, e da valorização das diferentes perspectivas e contribuições de cada membro.</w:t>
      </w:r>
    </w:p>
    <w:p w14:paraId="7C0630FB" w14:textId="42F7A9D3" w:rsidR="00EF4EB2" w:rsidRDefault="00EF4EB2" w:rsidP="00EF4EB2">
      <w:pPr>
        <w:pStyle w:val="Heading2"/>
        <w:numPr>
          <w:ilvl w:val="2"/>
          <w:numId w:val="7"/>
        </w:numPr>
        <w:spacing w:after="240"/>
      </w:pPr>
      <w:bookmarkStart w:id="21" w:name="_Toc130857056"/>
      <w:r>
        <w:lastRenderedPageBreak/>
        <w:t>Preocupação com os outros</w:t>
      </w:r>
      <w:bookmarkEnd w:id="21"/>
    </w:p>
    <w:p w14:paraId="323AE8F5" w14:textId="08543FD2" w:rsidR="00EF4EB2" w:rsidRPr="00EF4EB2" w:rsidRDefault="00957DB2" w:rsidP="00D97E6C">
      <w:pPr>
        <w:pStyle w:val="tica-Corpo"/>
      </w:pPr>
      <w:r>
        <w:t xml:space="preserve">Preocupar </w:t>
      </w:r>
      <w:r w:rsidR="00EF4EB2" w:rsidRPr="00EF4EB2">
        <w:t>uns com os outros e trabalh</w:t>
      </w:r>
      <w:r>
        <w:t>ar</w:t>
      </w:r>
      <w:r w:rsidR="00EF4EB2" w:rsidRPr="00EF4EB2">
        <w:t xml:space="preserve"> juntos para superar desafios e dificuldades. Isso pode ser alcançado através do estabelecimento de um ambiente de trabalho solidário, apoio mútuo e da promoção de uma cultura de respeito e inclusão.</w:t>
      </w:r>
    </w:p>
    <w:p w14:paraId="323FB524" w14:textId="77777777" w:rsidR="0074673F" w:rsidRDefault="0074673F" w:rsidP="001104DE">
      <w:pPr>
        <w:pStyle w:val="tica-Corpo"/>
      </w:pPr>
    </w:p>
    <w:p w14:paraId="7BEB99DC" w14:textId="77777777" w:rsidR="0074673F" w:rsidRPr="001104DE" w:rsidRDefault="0074673F" w:rsidP="001104DE">
      <w:pPr>
        <w:pStyle w:val="tica-Corpo"/>
      </w:pPr>
    </w:p>
    <w:p w14:paraId="13D5CF03" w14:textId="77777777" w:rsidR="00EF429D" w:rsidRPr="00EF429D" w:rsidRDefault="00EF429D" w:rsidP="00EF429D"/>
    <w:p w14:paraId="3F5ADCF8" w14:textId="77777777" w:rsidR="00957DB2" w:rsidRDefault="00EF429D" w:rsidP="00957DB2">
      <w:pPr>
        <w:keepNext/>
      </w:pPr>
      <w:r>
        <w:rPr>
          <w:noProof/>
        </w:rPr>
        <w:drawing>
          <wp:inline distT="0" distB="0" distL="0" distR="0" wp14:anchorId="4198FCD5" wp14:editId="32826620">
            <wp:extent cx="6328410" cy="3515995"/>
            <wp:effectExtent l="0" t="0" r="0"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6328410" cy="3515995"/>
                    </a:xfrm>
                    <a:prstGeom prst="rect">
                      <a:avLst/>
                    </a:prstGeom>
                  </pic:spPr>
                </pic:pic>
              </a:graphicData>
            </a:graphic>
          </wp:inline>
        </w:drawing>
      </w:r>
    </w:p>
    <w:p w14:paraId="7789B3AE" w14:textId="6731CEC1" w:rsidR="00EF429D" w:rsidRPr="00EF429D" w:rsidRDefault="00957DB2" w:rsidP="00957DB2">
      <w:pPr>
        <w:pStyle w:val="Caption"/>
      </w:pPr>
      <w:r>
        <w:t xml:space="preserve">Figura </w:t>
      </w:r>
      <w:fldSimple w:instr=" SEQ Figura \* ARABIC ">
        <w:r w:rsidR="00A67B86">
          <w:rPr>
            <w:noProof/>
          </w:rPr>
          <w:t>1</w:t>
        </w:r>
      </w:fldSimple>
      <w:r>
        <w:t xml:space="preserve"> – Características Fundamentais de uma equipa</w:t>
      </w:r>
    </w:p>
    <w:p w14:paraId="5E61A3C9" w14:textId="4FFBEC0F" w:rsidR="0052236D" w:rsidRDefault="0052236D" w:rsidP="0052236D">
      <w:pPr>
        <w:pStyle w:val="Heading2"/>
        <w:numPr>
          <w:ilvl w:val="1"/>
          <w:numId w:val="7"/>
        </w:numPr>
        <w:spacing w:after="240"/>
      </w:pPr>
      <w:bookmarkStart w:id="22" w:name="_Hlk130845149"/>
      <w:bookmarkStart w:id="23" w:name="_Toc130857057"/>
      <w:r>
        <w:t>Liderança</w:t>
      </w:r>
      <w:bookmarkEnd w:id="23"/>
    </w:p>
    <w:bookmarkEnd w:id="22"/>
    <w:p w14:paraId="7DDBE71A" w14:textId="49A7A1B7" w:rsidR="00AD55A0" w:rsidRDefault="00AD55A0" w:rsidP="00AD55A0">
      <w:pPr>
        <w:pStyle w:val="tica-Corpo"/>
      </w:pPr>
      <w:r>
        <w:t>A liderança é um assunto crítico para o sucesso de qualquer organização, e há muitos exemplos de líderes bem-sucedidos que começaram como engenheiros. Para ser um bom líder, é essencial conhecer os funcionários e compreender as suas personalidades, valores e emoções, pois isso afeta o trabalho que realizam. A comunicação efetiva é fundamental para motivar os funcionários, e um líder deve estar disposto a ouvir os seus colegas.</w:t>
      </w:r>
    </w:p>
    <w:p w14:paraId="76E77D22" w14:textId="663E6421" w:rsidR="00AD55A0" w:rsidRDefault="00AD55A0" w:rsidP="00AD55A0">
      <w:pPr>
        <w:pStyle w:val="tica-Corpo"/>
      </w:pPr>
      <w:r>
        <w:t>Outro ponto crucial é tomar decisões baseadas em indicadores e ser avaliado regularmente. A indecisão não é uma opção, e os líderes devem estar preparados para tomar decisões difíceis, mesmo que não sejam populares. A liderança envolve também desenvolver uma visão clara e inspiradora para a organização, para que todos possam trabalhar em conjunto para alcançar objetivos compartilhados.</w:t>
      </w:r>
    </w:p>
    <w:p w14:paraId="0E9BE879" w14:textId="130F1C1B" w:rsidR="00AD55A0" w:rsidRDefault="00AD55A0" w:rsidP="00AD55A0">
      <w:pPr>
        <w:pStyle w:val="tica-Corpo"/>
      </w:pPr>
      <w:r>
        <w:t xml:space="preserve">A liderança é uma </w:t>
      </w:r>
      <w:r w:rsidR="00747628">
        <w:t>caminhada</w:t>
      </w:r>
      <w:r>
        <w:t xml:space="preserve"> constante de aprendiza</w:t>
      </w:r>
      <w:r w:rsidR="00747628">
        <w:t>gem</w:t>
      </w:r>
      <w:r>
        <w:t xml:space="preserve"> e aprimoramento, e é importante estar sempre avaliando o próprio desempenho e busc</w:t>
      </w:r>
      <w:r w:rsidR="00747628">
        <w:t>ar</w:t>
      </w:r>
      <w:r>
        <w:t xml:space="preserve"> feedback para melhorar. Além disso, os líderes devem estar abertos a mudanças e dispostos a aprender com os erros. </w:t>
      </w:r>
      <w:r>
        <w:lastRenderedPageBreak/>
        <w:t>Em sum</w:t>
      </w:r>
      <w:r w:rsidR="00747628">
        <w:t>ário</w:t>
      </w:r>
      <w:r>
        <w:t>, a liderança requer habilidades de comunicação, tomada de decisão, avaliação e aprendiza</w:t>
      </w:r>
      <w:r w:rsidR="00747628">
        <w:t>gem</w:t>
      </w:r>
      <w:r>
        <w:t xml:space="preserve"> contínu</w:t>
      </w:r>
      <w:r w:rsidR="00747628">
        <w:t>a</w:t>
      </w:r>
      <w:r>
        <w:t xml:space="preserve"> para alcançar o sucesso.</w:t>
      </w:r>
    </w:p>
    <w:p w14:paraId="7B3F9C6C" w14:textId="504CA52A" w:rsidR="00747628" w:rsidRDefault="00747628" w:rsidP="00747628">
      <w:pPr>
        <w:pStyle w:val="Heading2"/>
        <w:numPr>
          <w:ilvl w:val="1"/>
          <w:numId w:val="7"/>
        </w:numPr>
        <w:spacing w:after="240"/>
      </w:pPr>
      <w:bookmarkStart w:id="24" w:name="_Toc130857058"/>
      <w:r>
        <w:rPr>
          <w:noProof/>
        </w:rPr>
        <mc:AlternateContent>
          <mc:Choice Requires="wps">
            <w:drawing>
              <wp:anchor distT="0" distB="0" distL="114300" distR="114300" simplePos="0" relativeHeight="251660288" behindDoc="1" locked="0" layoutInCell="1" allowOverlap="1" wp14:anchorId="7B679E79" wp14:editId="0522BC8F">
                <wp:simplePos x="0" y="0"/>
                <wp:positionH relativeFrom="margin">
                  <wp:align>right</wp:align>
                </wp:positionH>
                <wp:positionV relativeFrom="paragraph">
                  <wp:posOffset>3779786</wp:posOffset>
                </wp:positionV>
                <wp:extent cx="6328410" cy="635"/>
                <wp:effectExtent l="0" t="0" r="0" b="0"/>
                <wp:wrapTight wrapText="bothSides">
                  <wp:wrapPolygon edited="0">
                    <wp:start x="0" y="0"/>
                    <wp:lineTo x="0" y="20057"/>
                    <wp:lineTo x="21522" y="20057"/>
                    <wp:lineTo x="2152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328410" cy="635"/>
                        </a:xfrm>
                        <a:prstGeom prst="rect">
                          <a:avLst/>
                        </a:prstGeom>
                        <a:solidFill>
                          <a:prstClr val="white"/>
                        </a:solidFill>
                        <a:ln>
                          <a:noFill/>
                        </a:ln>
                      </wps:spPr>
                      <wps:txbx>
                        <w:txbxContent>
                          <w:p w14:paraId="3586F4EB" w14:textId="088C7D87" w:rsidR="00747628" w:rsidRPr="002314B2" w:rsidRDefault="00747628" w:rsidP="00747628">
                            <w:pPr>
                              <w:pStyle w:val="Caption"/>
                              <w:rPr>
                                <w:rFonts w:ascii="Arial" w:hAnsi="Arial"/>
                                <w:noProof/>
                                <w:sz w:val="24"/>
                              </w:rPr>
                            </w:pPr>
                            <w:r>
                              <w:t xml:space="preserve">Figura </w:t>
                            </w:r>
                            <w:fldSimple w:instr=" SEQ Figura \* ARABIC ">
                              <w:r w:rsidR="00A67B86">
                                <w:rPr>
                                  <w:noProof/>
                                </w:rPr>
                                <w:t>2</w:t>
                              </w:r>
                            </w:fldSimple>
                            <w:r>
                              <w:t xml:space="preserve"> - Funções de um 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79E79" id="_x0000_t202" coordsize="21600,21600" o:spt="202" path="m,l,21600r21600,l21600,xe">
                <v:stroke joinstyle="miter"/>
                <v:path gradientshapeok="t" o:connecttype="rect"/>
              </v:shapetype>
              <v:shape id="Text Box 4" o:spid="_x0000_s1026" type="#_x0000_t202" style="position:absolute;left:0;text-align:left;margin-left:447.1pt;margin-top:297.6pt;width:498.3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4EFQIAADgEAAAOAAAAZHJzL2Uyb0RvYy54bWysU8Fu2zAMvQ/YPwi6L07SrSi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Hl7M7/7OKOUpNztzae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" stroked="f">
                <v:textbox style="mso-fit-shape-to-text:t" inset="0,0,0,0">
                  <w:txbxContent>
                    <w:p w14:paraId="3586F4EB" w14:textId="088C7D87" w:rsidR="00747628" w:rsidRPr="002314B2" w:rsidRDefault="00747628" w:rsidP="00747628">
                      <w:pPr>
                        <w:pStyle w:val="Caption"/>
                        <w:rPr>
                          <w:rFonts w:ascii="Arial" w:hAnsi="Arial"/>
                          <w:noProof/>
                          <w:sz w:val="24"/>
                        </w:rPr>
                      </w:pPr>
                      <w:r>
                        <w:t xml:space="preserve">Figura </w:t>
                      </w:r>
                      <w:fldSimple w:instr=" SEQ Figura \* ARABIC ">
                        <w:r w:rsidR="00A67B86">
                          <w:rPr>
                            <w:noProof/>
                          </w:rPr>
                          <w:t>2</w:t>
                        </w:r>
                      </w:fldSimple>
                      <w:r>
                        <w:t xml:space="preserve"> - Funções de um Lider</w:t>
                      </w:r>
                    </w:p>
                  </w:txbxContent>
                </v:textbox>
                <w10:wrap type="tight" anchorx="margin"/>
              </v:shape>
            </w:pict>
          </mc:Fallback>
        </mc:AlternateContent>
      </w:r>
      <w:r>
        <w:rPr>
          <w:noProof/>
        </w:rPr>
        <w:drawing>
          <wp:anchor distT="0" distB="0" distL="114300" distR="114300" simplePos="0" relativeHeight="251658240" behindDoc="1" locked="0" layoutInCell="1" allowOverlap="1" wp14:anchorId="2FE02D23" wp14:editId="61974B05">
            <wp:simplePos x="0" y="0"/>
            <wp:positionH relativeFrom="margin">
              <wp:align>center</wp:align>
            </wp:positionH>
            <wp:positionV relativeFrom="paragraph">
              <wp:posOffset>-44</wp:posOffset>
            </wp:positionV>
            <wp:extent cx="6328410" cy="3775075"/>
            <wp:effectExtent l="0" t="0" r="0" b="0"/>
            <wp:wrapTight wrapText="bothSides">
              <wp:wrapPolygon edited="0">
                <wp:start x="0" y="0"/>
                <wp:lineTo x="0" y="21473"/>
                <wp:lineTo x="21522" y="21473"/>
                <wp:lineTo x="21522" y="0"/>
                <wp:lineTo x="0" y="0"/>
              </wp:wrapPolygon>
            </wp:wrapTight>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19"/>
                    <a:stretch>
                      <a:fillRect/>
                    </a:stretch>
                  </pic:blipFill>
                  <pic:spPr>
                    <a:xfrm>
                      <a:off x="0" y="0"/>
                      <a:ext cx="6328410" cy="3775075"/>
                    </a:xfrm>
                    <a:prstGeom prst="rect">
                      <a:avLst/>
                    </a:prstGeom>
                  </pic:spPr>
                </pic:pic>
              </a:graphicData>
            </a:graphic>
          </wp:anchor>
        </w:drawing>
      </w:r>
      <w:r w:rsidR="00A81D04">
        <w:t>Soft Skills</w:t>
      </w:r>
      <w:bookmarkEnd w:id="24"/>
    </w:p>
    <w:p w14:paraId="3036CDE7" w14:textId="77777777" w:rsidR="00A5040A" w:rsidRDefault="00A5040A" w:rsidP="00A5040A">
      <w:pPr>
        <w:pStyle w:val="tica-Corpo"/>
      </w:pPr>
      <w:r>
        <w:t>A digitalização, que é a tendência atual e a inteligência artificial, serão cada vez mais presentes no mercado e, por isso, as habilidades computacionais serão cada vez mais valorizadas.</w:t>
      </w:r>
    </w:p>
    <w:p w14:paraId="4185D3D6" w14:textId="77777777" w:rsidR="00A5040A" w:rsidRDefault="00A5040A" w:rsidP="00A5040A">
      <w:pPr>
        <w:pStyle w:val="tica-Corpo"/>
      </w:pPr>
      <w:r>
        <w:t>Além disso, os profissionais precisarão desenvolver soft skills, como resiliência, comunicação, atitude positiva, inteligência emocional, trabalho em equipa, gestão do tempo e adaptabilidade. A gestão do tempo, em particular, é fundamental, pois é preciso saber priorizar as atividades importantes e urgentes.</w:t>
      </w:r>
    </w:p>
    <w:p w14:paraId="461C8611" w14:textId="77777777" w:rsidR="00A5040A" w:rsidRDefault="00A5040A" w:rsidP="00A5040A">
      <w:pPr>
        <w:pStyle w:val="tica-Corpo"/>
      </w:pPr>
      <w:r>
        <w:t>A aprendizagem contínua também é uma habilidade essencial, já que a resolução de problemas complexos exige tomadas de decisão cada vez mais rápidas e precisas. O É destacado a importância de se ter uma atitude positiva e de se trabalhar a resiliência para lidar com as mudanças constantes que estão ocorrendo no mercado de trabalho.</w:t>
      </w:r>
    </w:p>
    <w:p w14:paraId="4F502566" w14:textId="77777777" w:rsidR="00A5040A" w:rsidRDefault="00A5040A" w:rsidP="00A5040A">
      <w:pPr>
        <w:pStyle w:val="tica-Corpo"/>
      </w:pPr>
      <w:r>
        <w:t>A mudança é um tema recorrente, uma vez que é uma constante na modernidade. O avanço da tecnologia e a digitalização têm trazido mudanças cada vez mais rápidas e profundas, que afetam desde a forma como as empresas operam até a maneira como os profissionais devem se preparar para o futuro.</w:t>
      </w:r>
    </w:p>
    <w:p w14:paraId="23A0815B" w14:textId="5AEBA974" w:rsidR="00A5040A" w:rsidRDefault="00A5040A" w:rsidP="00A5040A">
      <w:pPr>
        <w:pStyle w:val="tica-Corpo"/>
      </w:pPr>
      <w:r>
        <w:t>Por fim, destaco a importância de se pensar em recursos humanos diante dessas mudanças. Com a automação e a digitalização, muitos postos de trabalho podem ser extintos, o que exigirá uma adaptação por parte dos profissionais e das empresas.</w:t>
      </w:r>
    </w:p>
    <w:p w14:paraId="1DD0B79C" w14:textId="4D38A641" w:rsidR="000C27FD" w:rsidRPr="00A5040A" w:rsidRDefault="000C27FD" w:rsidP="000C27FD">
      <w:pPr>
        <w:pStyle w:val="tica-Corpo"/>
        <w:ind w:firstLine="0"/>
      </w:pPr>
      <w:r>
        <w:rPr>
          <w:noProof/>
        </w:rPr>
        <w:lastRenderedPageBreak/>
        <mc:AlternateContent>
          <mc:Choice Requires="wps">
            <w:drawing>
              <wp:anchor distT="0" distB="0" distL="114300" distR="114300" simplePos="0" relativeHeight="251663360" behindDoc="0" locked="0" layoutInCell="1" allowOverlap="1" wp14:anchorId="114EF9B0" wp14:editId="4632742E">
                <wp:simplePos x="0" y="0"/>
                <wp:positionH relativeFrom="column">
                  <wp:posOffset>0</wp:posOffset>
                </wp:positionH>
                <wp:positionV relativeFrom="paragraph">
                  <wp:posOffset>6964045</wp:posOffset>
                </wp:positionV>
                <wp:extent cx="63284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328410" cy="635"/>
                        </a:xfrm>
                        <a:prstGeom prst="rect">
                          <a:avLst/>
                        </a:prstGeom>
                        <a:solidFill>
                          <a:prstClr val="white"/>
                        </a:solidFill>
                        <a:ln>
                          <a:noFill/>
                        </a:ln>
                      </wps:spPr>
                      <wps:txbx>
                        <w:txbxContent>
                          <w:p w14:paraId="69A3D53E" w14:textId="6FE277F1" w:rsidR="000C27FD" w:rsidRPr="00B04357" w:rsidRDefault="000C27FD" w:rsidP="000C27FD">
                            <w:pPr>
                              <w:pStyle w:val="Caption"/>
                              <w:rPr>
                                <w:rFonts w:ascii="Arial" w:hAnsi="Arial"/>
                                <w:noProof/>
                                <w:sz w:val="24"/>
                              </w:rPr>
                            </w:pPr>
                            <w:r>
                              <w:t xml:space="preserve">Figura </w:t>
                            </w:r>
                            <w:fldSimple w:instr=" SEQ Figura \* ARABIC ">
                              <w:r w:rsidR="00A67B86">
                                <w:rPr>
                                  <w:noProof/>
                                </w:rPr>
                                <w:t>3</w:t>
                              </w:r>
                            </w:fldSimple>
                            <w:r>
                              <w:t xml:space="preserve"> - Exemplos de Soft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EF9B0" id="Text Box 13" o:spid="_x0000_s1027" type="#_x0000_t202" style="position:absolute;left:0;text-align:left;margin-left:0;margin-top:548.35pt;width:498.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VCGAIAAD8EAAAOAAAAZHJzL2Uyb0RvYy54bWysU8Fu2zAMvQ/YPwi6L07SL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nN9PbzxMKSYrNbr7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" stroked="f">
                <v:textbox style="mso-fit-shape-to-text:t" inset="0,0,0,0">
                  <w:txbxContent>
                    <w:p w14:paraId="69A3D53E" w14:textId="6FE277F1" w:rsidR="000C27FD" w:rsidRPr="00B04357" w:rsidRDefault="000C27FD" w:rsidP="000C27FD">
                      <w:pPr>
                        <w:pStyle w:val="Caption"/>
                        <w:rPr>
                          <w:rFonts w:ascii="Arial" w:hAnsi="Arial"/>
                          <w:noProof/>
                          <w:sz w:val="24"/>
                        </w:rPr>
                      </w:pPr>
                      <w:r>
                        <w:t xml:space="preserve">Figura </w:t>
                      </w:r>
                      <w:fldSimple w:instr=" SEQ Figura \* ARABIC ">
                        <w:r w:rsidR="00A67B86">
                          <w:rPr>
                            <w:noProof/>
                          </w:rPr>
                          <w:t>3</w:t>
                        </w:r>
                      </w:fldSimple>
                      <w:r>
                        <w:t xml:space="preserve"> - Exemplos de Soft Skills</w:t>
                      </w:r>
                    </w:p>
                  </w:txbxContent>
                </v:textbox>
                <w10:wrap type="square"/>
              </v:shape>
            </w:pict>
          </mc:Fallback>
        </mc:AlternateContent>
      </w:r>
      <w:r>
        <w:rPr>
          <w:noProof/>
        </w:rPr>
        <w:drawing>
          <wp:anchor distT="0" distB="0" distL="114300" distR="114300" simplePos="0" relativeHeight="251661312" behindDoc="0" locked="0" layoutInCell="1" allowOverlap="1" wp14:anchorId="6EFDCEE8" wp14:editId="0A9D825B">
            <wp:simplePos x="0" y="0"/>
            <wp:positionH relativeFrom="margin">
              <wp:align>center</wp:align>
            </wp:positionH>
            <wp:positionV relativeFrom="paragraph">
              <wp:posOffset>281</wp:posOffset>
            </wp:positionV>
            <wp:extent cx="6328410" cy="6906895"/>
            <wp:effectExtent l="0" t="0" r="0" b="8255"/>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6328410" cy="6906895"/>
                    </a:xfrm>
                    <a:prstGeom prst="rect">
                      <a:avLst/>
                    </a:prstGeom>
                  </pic:spPr>
                </pic:pic>
              </a:graphicData>
            </a:graphic>
          </wp:anchor>
        </w:drawing>
      </w:r>
    </w:p>
    <w:p w14:paraId="2D6BFA4E" w14:textId="1922621C" w:rsidR="00A5040A" w:rsidRDefault="00A5040A" w:rsidP="00A5040A">
      <w:pPr>
        <w:pStyle w:val="Heading2"/>
        <w:numPr>
          <w:ilvl w:val="1"/>
          <w:numId w:val="7"/>
        </w:numPr>
        <w:spacing w:after="240"/>
      </w:pPr>
      <w:bookmarkStart w:id="25" w:name="_Toc130857059"/>
      <w:r>
        <w:t>As Emoções</w:t>
      </w:r>
      <w:bookmarkEnd w:id="25"/>
    </w:p>
    <w:p w14:paraId="571A87BD" w14:textId="624B2175" w:rsidR="00A5040A" w:rsidRDefault="00A5040A" w:rsidP="00A5040A">
      <w:pPr>
        <w:pStyle w:val="tica-Corpo"/>
      </w:pPr>
      <w:r w:rsidRPr="00A5040A">
        <w:t>Durante o desenvolvimento de atividades em uma organização, é importante levar em consideração que cada indivíduo possui uma personalidade única, que não muda significativamente ao longo da vida. Embora a adaptação seja possível, os valores e traços comportamentais são adquiridos durante a infância e tendem a permanecer presentes na vida adulta.</w:t>
      </w:r>
    </w:p>
    <w:p w14:paraId="774F5F1D" w14:textId="485B2271" w:rsidR="00A5040A" w:rsidRDefault="00A5040A" w:rsidP="00A5040A">
      <w:pPr>
        <w:pStyle w:val="tica-Corpo"/>
      </w:pPr>
      <w:r w:rsidRPr="00A5040A">
        <w:lastRenderedPageBreak/>
        <w:t>Esses valores e traços podem ser influenciados por fatores externos, como o ambiente de trabalho e as relações interpessoais. Além disso, as emoções também têm um papel importante no comportamento humano, sendo influenciadas por fatores internos e externos.</w:t>
      </w:r>
    </w:p>
    <w:p w14:paraId="758E0111" w14:textId="0AC7864B" w:rsidR="00A5040A" w:rsidRDefault="00A5040A" w:rsidP="00A5040A">
      <w:pPr>
        <w:pStyle w:val="tica-Corpo"/>
      </w:pPr>
      <w:r>
        <w:t>É fundamental que gestores e técnicos superiores compreendam a importância da adaptação e evolução constante, tanto em relação aos colegas de trabalho quanto a si próprios. Isso pode ser alcançado por meio do desenvolvimento de habilidades e competências relevantes para as atividades desempenhadas, assim como da compreensão e gerenciamento adequado das emoções.</w:t>
      </w:r>
    </w:p>
    <w:p w14:paraId="50C9541D" w14:textId="780E4955" w:rsidR="006266E3" w:rsidRPr="006266E3" w:rsidRDefault="000C27FD" w:rsidP="000C27FD">
      <w:pPr>
        <w:pStyle w:val="tica-Corpo"/>
      </w:pPr>
      <w:r>
        <w:rPr>
          <w:noProof/>
        </w:rPr>
        <mc:AlternateContent>
          <mc:Choice Requires="wps">
            <w:drawing>
              <wp:anchor distT="0" distB="0" distL="114300" distR="114300" simplePos="0" relativeHeight="251666432" behindDoc="0" locked="0" layoutInCell="1" allowOverlap="1" wp14:anchorId="531777DF" wp14:editId="20ABC0C0">
                <wp:simplePos x="0" y="0"/>
                <wp:positionH relativeFrom="margin">
                  <wp:align>right</wp:align>
                </wp:positionH>
                <wp:positionV relativeFrom="paragraph">
                  <wp:posOffset>6857867</wp:posOffset>
                </wp:positionV>
                <wp:extent cx="6125845" cy="635"/>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765FE180" w14:textId="03CD08D2" w:rsidR="000C27FD" w:rsidRPr="00AF6D2E" w:rsidRDefault="000C27FD" w:rsidP="000C27FD">
                            <w:pPr>
                              <w:pStyle w:val="Caption"/>
                              <w:rPr>
                                <w:rFonts w:ascii="Arial" w:hAnsi="Arial"/>
                                <w:noProof/>
                                <w:sz w:val="24"/>
                              </w:rPr>
                            </w:pPr>
                            <w:r>
                              <w:t xml:space="preserve">Figura </w:t>
                            </w:r>
                            <w:fldSimple w:instr=" SEQ Figura \* ARABIC ">
                              <w:r w:rsidR="00A67B86">
                                <w:rPr>
                                  <w:noProof/>
                                </w:rPr>
                                <w:t>4</w:t>
                              </w:r>
                            </w:fldSimple>
                            <w:r>
                              <w:t xml:space="preserve"> - Representação dos Sentimentos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1777DF" id="Text Box 15" o:spid="_x0000_s1028" type="#_x0000_t202" style="position:absolute;left:0;text-align:left;margin-left:431.15pt;margin-top:540pt;width:482.35pt;height:.0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0I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TGd3n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" stroked="f">
                <v:textbox style="mso-fit-shape-to-text:t" inset="0,0,0,0">
                  <w:txbxContent>
                    <w:p w14:paraId="765FE180" w14:textId="03CD08D2" w:rsidR="000C27FD" w:rsidRPr="00AF6D2E" w:rsidRDefault="000C27FD" w:rsidP="000C27FD">
                      <w:pPr>
                        <w:pStyle w:val="Caption"/>
                        <w:rPr>
                          <w:rFonts w:ascii="Arial" w:hAnsi="Arial"/>
                          <w:noProof/>
                          <w:sz w:val="24"/>
                        </w:rPr>
                      </w:pPr>
                      <w:r>
                        <w:t xml:space="preserve">Figura </w:t>
                      </w:r>
                      <w:fldSimple w:instr=" SEQ Figura \* ARABIC ">
                        <w:r w:rsidR="00A67B86">
                          <w:rPr>
                            <w:noProof/>
                          </w:rPr>
                          <w:t>4</w:t>
                        </w:r>
                      </w:fldSimple>
                      <w:r>
                        <w:t xml:space="preserve"> - Representação dos Sentimentos</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22DBBD8F" wp14:editId="00339313">
            <wp:simplePos x="0" y="0"/>
            <wp:positionH relativeFrom="margin">
              <wp:align>center</wp:align>
            </wp:positionH>
            <wp:positionV relativeFrom="paragraph">
              <wp:posOffset>700035</wp:posOffset>
            </wp:positionV>
            <wp:extent cx="5919470" cy="6154420"/>
            <wp:effectExtent l="0" t="0" r="508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919470" cy="6154420"/>
                    </a:xfrm>
                    <a:prstGeom prst="rect">
                      <a:avLst/>
                    </a:prstGeom>
                  </pic:spPr>
                </pic:pic>
              </a:graphicData>
            </a:graphic>
            <wp14:sizeRelH relativeFrom="margin">
              <wp14:pctWidth>0</wp14:pctWidth>
            </wp14:sizeRelH>
            <wp14:sizeRelV relativeFrom="margin">
              <wp14:pctHeight>0</wp14:pctHeight>
            </wp14:sizeRelV>
          </wp:anchor>
        </w:drawing>
      </w:r>
      <w:r w:rsidR="00A5040A">
        <w:t>Dessa forma, é possível trabalhar os valores computacionais e emocionais para alcançar resultados positivos e garantir um ambiente de trabalho saudável e produtivo para todos os envolvidos.</w:t>
      </w:r>
    </w:p>
    <w:p w14:paraId="5F2E0D4F" w14:textId="6BD9B137" w:rsidR="00AE428C" w:rsidRPr="00AE428C" w:rsidRDefault="00AE428C" w:rsidP="00AE428C"/>
    <w:p w14:paraId="14C6531E" w14:textId="5E792B85" w:rsidR="008F09D3" w:rsidRPr="004774A3" w:rsidRDefault="005F6376" w:rsidP="0024739C">
      <w:pPr>
        <w:pStyle w:val="Heading1"/>
        <w:numPr>
          <w:ilvl w:val="0"/>
          <w:numId w:val="6"/>
        </w:numPr>
        <w:spacing w:after="240"/>
        <w:rPr>
          <w:smallCaps/>
        </w:rPr>
      </w:pPr>
      <w:bookmarkStart w:id="26" w:name="_Toc130857060"/>
      <w:r w:rsidRPr="004774A3">
        <w:rPr>
          <w:smallCaps/>
        </w:rPr>
        <w:lastRenderedPageBreak/>
        <w:t>A</w:t>
      </w:r>
      <w:r w:rsidR="004774A3">
        <w:rPr>
          <w:smallCaps/>
        </w:rPr>
        <w:t>nálise Crítica</w:t>
      </w:r>
      <w:bookmarkEnd w:id="26"/>
    </w:p>
    <w:p w14:paraId="3468F7B3" w14:textId="1ED5FE84" w:rsidR="00493E44" w:rsidRPr="00493E44" w:rsidRDefault="004C392C" w:rsidP="00493E44">
      <w:pPr>
        <w:pStyle w:val="Heading2"/>
        <w:numPr>
          <w:ilvl w:val="1"/>
          <w:numId w:val="8"/>
        </w:numPr>
        <w:spacing w:after="240"/>
      </w:pPr>
      <w:bookmarkStart w:id="27" w:name="_Toc130857061"/>
      <w:r>
        <w:t>C</w:t>
      </w:r>
      <w:r w:rsidR="00622192">
        <w:t>aracterísticas Fundamentais da Equipa</w:t>
      </w:r>
      <w:bookmarkEnd w:id="27"/>
    </w:p>
    <w:p w14:paraId="71752876" w14:textId="1291DFB4" w:rsidR="00622192" w:rsidRPr="00622192" w:rsidRDefault="00622192" w:rsidP="00622192">
      <w:pPr>
        <w:pStyle w:val="tica-Corpo"/>
      </w:pPr>
      <w:r w:rsidRPr="00622192">
        <w:t>A palestra abordou as características fundamentais de uma equipe eficaz e como desenvolvê-las para criar um ambiente de trabalho positivo e produtivo.</w:t>
      </w:r>
    </w:p>
    <w:p w14:paraId="72A0067B" w14:textId="0444BE13" w:rsidR="00622192" w:rsidRPr="00622192" w:rsidRDefault="00622192" w:rsidP="00622192">
      <w:pPr>
        <w:pStyle w:val="tica-Corpo"/>
      </w:pPr>
      <w:r w:rsidRPr="00622192">
        <w:t>O palestrante apresentou maneiras de desenvolver essas características, incluindo a realização de reuniões regulares, uso de ferramentas de comunicação, estabelecimento de normas claras, respeito mútuo, honestidade e transparência, celebração de conquistas da equipe, promoção de uma cultura de feedback construtivo, definição clara de papéis e responsabilidades, valorização do esforço individual, promoção da diversidade de habilidades e experiências, e estabelecimento de um ambiente de trabalho solidário e inclusivo.</w:t>
      </w:r>
    </w:p>
    <w:p w14:paraId="3EAA1AA8" w14:textId="71355AAC" w:rsidR="00622192" w:rsidRPr="00622192" w:rsidRDefault="00622192" w:rsidP="00622192">
      <w:pPr>
        <w:pStyle w:val="tica-Corpo"/>
      </w:pPr>
      <w:r w:rsidRPr="00622192">
        <w:t>Na minha opinião, concordo com a palestra de que essas características são fundamentais para uma equip</w:t>
      </w:r>
      <w:r w:rsidR="007A567C">
        <w:t>a</w:t>
      </w:r>
      <w:r w:rsidRPr="00622192">
        <w:t xml:space="preserve"> eficaz e para criar um ambiente de trabalho positivo e produtivo. Acredito que a comunicação clara e eficaz, a confiança mútua, a responsabilidade coletiva e a complementariedade de habilidades são especialmente importantes para que a equipe possa atingir seus objetivos com sucesso.</w:t>
      </w:r>
    </w:p>
    <w:p w14:paraId="29333E18" w14:textId="3F065BFB" w:rsidR="007A567C" w:rsidRDefault="00622192" w:rsidP="007A567C">
      <w:pPr>
        <w:pStyle w:val="tica-Corpo"/>
      </w:pPr>
      <w:r w:rsidRPr="00622192">
        <w:t>Em resumo, a palestra apresentou informações úteis sobre as características fundamentais de uma equip</w:t>
      </w:r>
      <w:r w:rsidR="007A567C">
        <w:t>a</w:t>
      </w:r>
      <w:r w:rsidRPr="00622192">
        <w:t xml:space="preserve"> eficaz e como desenvolvê-las. Acredito que essas características são importantes para o sucesso da equip</w:t>
      </w:r>
      <w:r w:rsidR="007A567C">
        <w:t>a</w:t>
      </w:r>
      <w:r w:rsidRPr="00622192">
        <w:t xml:space="preserve">, </w:t>
      </w:r>
      <w:r w:rsidR="007A567C">
        <w:t>e</w:t>
      </w:r>
      <w:r w:rsidRPr="00622192">
        <w:t xml:space="preserve"> que também é importante adaptar as estratégias de desenvolvimento de equip</w:t>
      </w:r>
      <w:r w:rsidR="007A567C">
        <w:t>a</w:t>
      </w:r>
      <w:r w:rsidRPr="00622192">
        <w:t xml:space="preserve"> às necessidades e desafios específicos de cada equip</w:t>
      </w:r>
      <w:r w:rsidR="007A567C">
        <w:t>a.</w:t>
      </w:r>
    </w:p>
    <w:p w14:paraId="02BA08A7" w14:textId="3DCBD36D" w:rsidR="007A567C" w:rsidRDefault="003E0A8A" w:rsidP="007A567C">
      <w:pPr>
        <w:pStyle w:val="Heading2"/>
        <w:numPr>
          <w:ilvl w:val="1"/>
          <w:numId w:val="8"/>
        </w:numPr>
        <w:spacing w:after="240"/>
      </w:pPr>
      <w:bookmarkStart w:id="28" w:name="_Toc130857062"/>
      <w:r>
        <w:t>Importância dos Soft Skills</w:t>
      </w:r>
      <w:bookmarkEnd w:id="28"/>
    </w:p>
    <w:p w14:paraId="0FB82F26" w14:textId="7FB6A7F0" w:rsidR="003E0A8A" w:rsidRDefault="003E0A8A" w:rsidP="003E0A8A">
      <w:pPr>
        <w:pStyle w:val="tica-Corpo"/>
      </w:pPr>
      <w:r>
        <w:t>É verdade que a digitalização e a inteligência artificial são tendências crescentes no mercado de trabalho, e que as habilidades computacionais serão cada vez mais valorizadas. A presença dessas tecnologias também exige que os profissionais desenvolvam habilidades complementares, como soft skills, que incluem resiliência, comunicação, inteligência emocional, trabalho em equipa, gestão do tempo e adaptabilidade.</w:t>
      </w:r>
    </w:p>
    <w:p w14:paraId="0D8D456B" w14:textId="1FF4E875" w:rsidR="003E0A8A" w:rsidRDefault="003E0A8A" w:rsidP="003E0A8A">
      <w:pPr>
        <w:pStyle w:val="tica-Corpo"/>
      </w:pPr>
      <w:r>
        <w:t>Temos que ter uma atitude positiva e trabalhar a resiliência para lidar com as mudanças constantes que ocorrem no mercado de trabalho, uma vez que a mudança é uma constante na modernidade e a tecnologia tem trazido mudanças rápidas e profundas.</w:t>
      </w:r>
    </w:p>
    <w:p w14:paraId="26BE396F" w14:textId="4B257E92" w:rsidR="003E0A8A" w:rsidRDefault="003E0A8A" w:rsidP="003E0A8A">
      <w:pPr>
        <w:pStyle w:val="tica-Corpo"/>
      </w:pPr>
      <w:r>
        <w:t>As empresas e os profissionais têm que se adaptar às mudanças trazidas pela automação e pela digitalização, já que muitos postos de trabalho podem ser extintos. É importante pensar em recursos humanos diante dessas mudanças, buscando maneiras de se adaptar às novas demandas do mercado.</w:t>
      </w:r>
    </w:p>
    <w:p w14:paraId="720385B8" w14:textId="7327577C" w:rsidR="007A567C" w:rsidRDefault="003E0A8A" w:rsidP="003E0A8A">
      <w:pPr>
        <w:pStyle w:val="tica-Corpo"/>
      </w:pPr>
      <w:r>
        <w:t>A meu ver, as tecnologias digitais estão mudando o mercado de trabalho e, portanto, é importante que os profissionais desenvolvam habilidades técnicas e comportamentais para se manterem competitivos. No entanto, é importante lembrar que nem todas as habilidades são valorizadas em todos os setores e empresas. Embora seja verdade que a automação e a digitalização possam levar à extinção de alguns empregos, elas também podem criar novas oportunidades de trabalho. Portanto, é essencial que as empresas e os profissionais estejam abertos a mudanças e busquem se adaptar às novas demandas do mercado.</w:t>
      </w:r>
    </w:p>
    <w:p w14:paraId="2FE0790B" w14:textId="77777777" w:rsidR="00CE4797" w:rsidRDefault="00CE4797">
      <w:pPr>
        <w:spacing w:after="0" w:line="240" w:lineRule="auto"/>
      </w:pPr>
      <w:r>
        <w:br w:type="page"/>
      </w:r>
    </w:p>
    <w:p w14:paraId="502EE173" w14:textId="08368D89" w:rsidR="007A567C" w:rsidRPr="007A567C" w:rsidRDefault="007A567C" w:rsidP="007A567C">
      <w:pPr>
        <w:spacing w:after="0" w:line="240" w:lineRule="auto"/>
        <w:rPr>
          <w:rFonts w:ascii="Arial" w:hAnsi="Arial"/>
          <w:sz w:val="24"/>
        </w:rPr>
      </w:pPr>
      <w:r>
        <w:lastRenderedPageBreak/>
        <w:br w:type="page"/>
      </w:r>
    </w:p>
    <w:p w14:paraId="4FB94A47" w14:textId="5C27177F" w:rsidR="005F6376" w:rsidRPr="004774A3" w:rsidRDefault="005F6376" w:rsidP="0024739C">
      <w:pPr>
        <w:pStyle w:val="Heading1"/>
        <w:numPr>
          <w:ilvl w:val="0"/>
          <w:numId w:val="6"/>
        </w:numPr>
        <w:spacing w:after="240"/>
        <w:rPr>
          <w:smallCaps/>
        </w:rPr>
      </w:pPr>
      <w:bookmarkStart w:id="29" w:name="_Toc130857063"/>
      <w:r w:rsidRPr="004774A3">
        <w:rPr>
          <w:smallCaps/>
        </w:rPr>
        <w:lastRenderedPageBreak/>
        <w:t>C</w:t>
      </w:r>
      <w:r w:rsidR="004774A3">
        <w:rPr>
          <w:smallCaps/>
        </w:rPr>
        <w:t>onsiderações Finais</w:t>
      </w:r>
      <w:bookmarkEnd w:id="29"/>
      <w:r w:rsidR="00542E9C" w:rsidRPr="004774A3">
        <w:rPr>
          <w:smallCaps/>
        </w:rPr>
        <w:fldChar w:fldCharType="begin"/>
      </w:r>
      <w:r w:rsidR="00542E9C" w:rsidRPr="004774A3">
        <w:rPr>
          <w:smallCaps/>
        </w:rPr>
        <w:instrText xml:space="preserve"> XE "CONSIDERAÇÕES FINAIS" </w:instrText>
      </w:r>
      <w:r w:rsidR="00542E9C" w:rsidRPr="004774A3">
        <w:rPr>
          <w:smallCaps/>
        </w:rPr>
        <w:fldChar w:fldCharType="end"/>
      </w:r>
      <w:r w:rsidRPr="004774A3">
        <w:rPr>
          <w:smallCaps/>
        </w:rPr>
        <w:t xml:space="preserve"> </w:t>
      </w:r>
    </w:p>
    <w:p w14:paraId="000EE8C6" w14:textId="77777777" w:rsidR="00882D99" w:rsidRDefault="00882D99" w:rsidP="00882D99">
      <w:pPr>
        <w:pStyle w:val="tica-Corpo"/>
      </w:pPr>
      <w:r w:rsidRPr="00882D99">
        <w:t xml:space="preserve">Com base na palestra apresentada, pude concluir que a mesma teve como objetivo principal discutir as funções e papel do engenheiro nas empresas, bem como a postura da empresa em relação ao profissional. </w:t>
      </w:r>
    </w:p>
    <w:p w14:paraId="670A567E" w14:textId="77777777" w:rsidR="00882D99" w:rsidRDefault="00882D99" w:rsidP="00882D99">
      <w:pPr>
        <w:pStyle w:val="tica-Corpo"/>
      </w:pPr>
      <w:r w:rsidRPr="00882D99">
        <w:t>O palestrante abordou de forma clara e objetiva as diferentes formas de gestão que o engenheiro precisa exercer e as habilidades importantes a serem desenvolvidas para uma boa atuação em equip</w:t>
      </w:r>
      <w:r>
        <w:t>a</w:t>
      </w:r>
      <w:r w:rsidRPr="00882D99">
        <w:t xml:space="preserve">. </w:t>
      </w:r>
    </w:p>
    <w:p w14:paraId="4B4BD64D" w14:textId="77777777" w:rsidR="00882D99" w:rsidRDefault="00882D99" w:rsidP="00882D99">
      <w:pPr>
        <w:pStyle w:val="tica-Corpo"/>
      </w:pPr>
      <w:r w:rsidRPr="00882D99">
        <w:t>Além disso, foi destacada a importância do papel do líder na condução da equip</w:t>
      </w:r>
      <w:r>
        <w:t>a</w:t>
      </w:r>
      <w:r w:rsidRPr="00882D99">
        <w:t xml:space="preserve"> e no desenvolvimento dos profissionais. A palestra também enfatizou a importância das soft skills, como a comunicação e empatia, e como elas podem fazer a diferença no ambiente de trabalho. </w:t>
      </w:r>
    </w:p>
    <w:p w14:paraId="5A3F97D5" w14:textId="77777777" w:rsidR="00882D99" w:rsidRDefault="00882D99" w:rsidP="00882D99">
      <w:pPr>
        <w:pStyle w:val="tica-Corpo"/>
      </w:pPr>
      <w:r w:rsidRPr="00882D99">
        <w:t xml:space="preserve">De forma crítica e reflexiva, é importante considerar que, apesar de todas as habilidades técnicas necessárias para a profissão, as soft skills também são fundamentais para uma carreira de sucesso. </w:t>
      </w:r>
    </w:p>
    <w:p w14:paraId="4506878F" w14:textId="376935BE" w:rsidR="00BD7C34" w:rsidRDefault="00882D99" w:rsidP="00882D99">
      <w:pPr>
        <w:pStyle w:val="tica-Corpo"/>
        <w:rPr>
          <w:rFonts w:asciiTheme="majorHAnsi" w:eastAsiaTheme="majorEastAsia" w:hAnsiTheme="majorHAnsi" w:cstheme="majorBidi"/>
          <w:color w:val="2E74B5" w:themeColor="accent1" w:themeShade="BF"/>
          <w:sz w:val="32"/>
          <w:szCs w:val="32"/>
        </w:rPr>
      </w:pPr>
      <w:r w:rsidRPr="00882D99">
        <w:t>Em resumo, a palestra foi esclarecedora e relevante para a formação do engenheiro, enfatizando a importância de uma abordagem holística para o desenvolvimento de habilidades e competências necessárias para a atuação no mercado de trabalho.</w:t>
      </w:r>
      <w:r w:rsidR="00BD7C34">
        <w:br w:type="page"/>
      </w:r>
    </w:p>
    <w:p w14:paraId="4473A084" w14:textId="63BE35A3" w:rsidR="00221C7B" w:rsidRDefault="005F6376" w:rsidP="00221C7B">
      <w:pPr>
        <w:pStyle w:val="Heading1"/>
        <w:spacing w:after="240"/>
        <w:rPr>
          <w:smallCaps/>
        </w:rPr>
      </w:pPr>
      <w:bookmarkStart w:id="30" w:name="_Toc130857064"/>
      <w:r w:rsidRPr="004774A3">
        <w:rPr>
          <w:smallCaps/>
        </w:rPr>
        <w:lastRenderedPageBreak/>
        <w:t>R</w:t>
      </w:r>
      <w:r w:rsidR="004774A3">
        <w:rPr>
          <w:smallCaps/>
        </w:rPr>
        <w:t>eferências</w:t>
      </w:r>
      <w:bookmarkEnd w:id="30"/>
      <w:r w:rsidR="00542E9C" w:rsidRPr="004774A3">
        <w:rPr>
          <w:smallCaps/>
        </w:rPr>
        <w:fldChar w:fldCharType="begin"/>
      </w:r>
      <w:r w:rsidR="00542E9C" w:rsidRPr="004774A3">
        <w:rPr>
          <w:smallCaps/>
        </w:rPr>
        <w:instrText xml:space="preserve"> XE "REFERÊNCIAS" </w:instrText>
      </w:r>
      <w:r w:rsidR="00542E9C" w:rsidRPr="004774A3">
        <w:rPr>
          <w:smallCaps/>
        </w:rPr>
        <w:fldChar w:fldCharType="end"/>
      </w:r>
    </w:p>
    <w:p w14:paraId="6BE231F0" w14:textId="77777777" w:rsidR="00221C7B" w:rsidRDefault="00221C7B" w:rsidP="00221C7B">
      <w:pPr>
        <w:pStyle w:val="tica-Corpo"/>
        <w:rPr>
          <w:noProof/>
          <w:szCs w:val="24"/>
        </w:rPr>
      </w:pPr>
      <w:r>
        <w:fldChar w:fldCharType="begin"/>
      </w:r>
      <w:r w:rsidRPr="00221C7B">
        <w:rPr>
          <w:lang w:val="pt-BR"/>
        </w:rPr>
        <w:instrText xml:space="preserve"> BIBLIOGRAPHY  \l 1033 </w:instrText>
      </w:r>
      <w:r>
        <w:fldChar w:fldCharType="separate"/>
      </w:r>
      <w:r>
        <w:rPr>
          <w:noProof/>
        </w:rPr>
        <w:t xml:space="preserve">Carvalho, W. (2023). Palestra de Postura Empresarial dos Engenheiros. </w:t>
      </w:r>
    </w:p>
    <w:p w14:paraId="131C8CDA" w14:textId="5FA2A2F8" w:rsidR="00221C7B" w:rsidRPr="00221C7B" w:rsidRDefault="00221C7B" w:rsidP="00221C7B">
      <w:r>
        <w:fldChar w:fldCharType="end"/>
      </w:r>
    </w:p>
    <w:p w14:paraId="7D1FDE0D" w14:textId="0B387C13" w:rsidR="00537B32" w:rsidRPr="00537B32" w:rsidRDefault="00537B32" w:rsidP="00537B32">
      <w:pPr>
        <w:pStyle w:val="tica-Corpo"/>
      </w:pPr>
    </w:p>
    <w:p w14:paraId="00E278D5" w14:textId="4473707E" w:rsidR="005F6376" w:rsidRPr="00537B32" w:rsidRDefault="005F6376" w:rsidP="00537B32"/>
    <w:sectPr w:rsidR="005F6376" w:rsidRPr="00537B32" w:rsidSect="00537B32">
      <w:footerReference w:type="first" r:id="rId22"/>
      <w:pgSz w:w="11900" w:h="17340"/>
      <w:pgMar w:top="1219" w:right="993" w:bottom="632" w:left="94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A418" w14:textId="77777777" w:rsidR="00107531" w:rsidRDefault="00107531" w:rsidP="00414CD5">
      <w:pPr>
        <w:spacing w:after="0" w:line="240" w:lineRule="auto"/>
      </w:pPr>
      <w:r>
        <w:separator/>
      </w:r>
    </w:p>
  </w:endnote>
  <w:endnote w:type="continuationSeparator" w:id="0">
    <w:p w14:paraId="4EE89E5C" w14:textId="77777777" w:rsidR="00107531" w:rsidRDefault="00107531" w:rsidP="0041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lack">
    <w:altName w:val="Arial Blac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15551"/>
      <w:docPartObj>
        <w:docPartGallery w:val="Page Numbers (Bottom of Page)"/>
        <w:docPartUnique/>
      </w:docPartObj>
    </w:sdtPr>
    <w:sdtContent>
      <w:p w14:paraId="279EE792" w14:textId="77777777" w:rsidR="00853411"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9445" w14:textId="77777777" w:rsidR="00853411" w:rsidRDefault="00853411" w:rsidP="00853411">
    <w:pPr>
      <w:pStyle w:val="Footer"/>
      <w:jc w:val="right"/>
    </w:pPr>
  </w:p>
  <w:p w14:paraId="66B4ED8F" w14:textId="77777777" w:rsidR="001E6851" w:rsidRDefault="001E68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544058"/>
      <w:docPartObj>
        <w:docPartGallery w:val="Page Numbers (Bottom of Page)"/>
        <w:docPartUnique/>
      </w:docPartObj>
    </w:sdtPr>
    <w:sdtContent>
      <w:p w14:paraId="1CDB95BF" w14:textId="77777777" w:rsidR="00853411" w:rsidRDefault="00853411">
        <w:pPr>
          <w:pStyle w:val="Footer"/>
          <w:jc w:val="right"/>
        </w:pPr>
        <w:r>
          <w:fldChar w:fldCharType="begin"/>
        </w:r>
        <w:r>
          <w:instrText xml:space="preserve"> PAGE   \* MERGEFORMAT </w:instrText>
        </w:r>
        <w:r>
          <w:fldChar w:fldCharType="separate"/>
        </w:r>
        <w:r>
          <w:rPr>
            <w:noProof/>
          </w:rPr>
          <w:t>ii</w:t>
        </w:r>
        <w:r>
          <w:rPr>
            <w:noProof/>
          </w:rPr>
          <w:fldChar w:fldCharType="end"/>
        </w:r>
        <w:r>
          <w:t xml:space="preserve"> </w:t>
        </w:r>
      </w:p>
    </w:sdtContent>
  </w:sdt>
  <w:p w14:paraId="2F0C9043" w14:textId="77777777" w:rsidR="00853411" w:rsidRDefault="008534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739815"/>
      <w:docPartObj>
        <w:docPartGallery w:val="Page Numbers (Bottom of Page)"/>
        <w:docPartUnique/>
      </w:docPartObj>
    </w:sdtPr>
    <w:sdtEndPr>
      <w:rPr>
        <w:noProof/>
      </w:rPr>
    </w:sdtEndPr>
    <w:sdtContent>
      <w:p w14:paraId="7E5BAA0B" w14:textId="77777777" w:rsidR="00853411" w:rsidRDefault="00853411">
        <w:pPr>
          <w:pStyle w:val="Footer"/>
          <w:jc w:val="right"/>
        </w:pPr>
        <w:r>
          <w:fldChar w:fldCharType="begin"/>
        </w:r>
        <w:r>
          <w:instrText xml:space="preserve"> PAGE   \* MERGEFORMAT </w:instrText>
        </w:r>
        <w:r>
          <w:fldChar w:fldCharType="separate"/>
        </w:r>
        <w:r w:rsidR="00070903">
          <w:rPr>
            <w:noProof/>
          </w:rPr>
          <w:t>ii</w:t>
        </w:r>
        <w:r>
          <w:rPr>
            <w:noProof/>
          </w:rPr>
          <w:fldChar w:fldCharType="end"/>
        </w:r>
      </w:p>
    </w:sdtContent>
  </w:sdt>
  <w:p w14:paraId="1D977204" w14:textId="77777777" w:rsidR="00853411" w:rsidRDefault="008534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118823"/>
      <w:docPartObj>
        <w:docPartGallery w:val="Page Numbers (Bottom of Page)"/>
        <w:docPartUnique/>
      </w:docPartObj>
    </w:sdtPr>
    <w:sdtEndPr>
      <w:rPr>
        <w:noProof/>
      </w:rPr>
    </w:sdtEndPr>
    <w:sdtContent>
      <w:p w14:paraId="17505FAA" w14:textId="51EEFE73" w:rsidR="00C56388" w:rsidRDefault="00C563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DF357" w14:textId="77777777" w:rsidR="001E6851" w:rsidRDefault="001E68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7F45" w14:textId="77777777" w:rsidR="001E6851" w:rsidRDefault="001E6851">
    <w:pPr>
      <w:pStyle w:val="Footer"/>
      <w:jc w:val="right"/>
    </w:pPr>
    <w:r>
      <w:fldChar w:fldCharType="begin"/>
    </w:r>
    <w:r>
      <w:instrText xml:space="preserve"> PAGE   \* MERGEFORMAT </w:instrText>
    </w:r>
    <w:r>
      <w:fldChar w:fldCharType="separate"/>
    </w:r>
    <w:r w:rsidR="00070903">
      <w:rPr>
        <w:noProof/>
      </w:rPr>
      <w:t>5</w:t>
    </w:r>
    <w:r>
      <w:rPr>
        <w:noProof/>
      </w:rPr>
      <w:fldChar w:fldCharType="end"/>
    </w:r>
  </w:p>
  <w:p w14:paraId="243273D4" w14:textId="77777777" w:rsidR="001E6851" w:rsidRDefault="001E68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EB75" w14:textId="77777777" w:rsidR="001E1F9D" w:rsidRDefault="001E1F9D">
    <w:pPr>
      <w:pStyle w:val="Footer"/>
      <w:jc w:val="right"/>
    </w:pPr>
    <w:r>
      <w:fldChar w:fldCharType="begin"/>
    </w:r>
    <w:r>
      <w:instrText xml:space="preserve"> PAGE   \* MERGEFORMAT </w:instrText>
    </w:r>
    <w:r>
      <w:fldChar w:fldCharType="separate"/>
    </w:r>
    <w:r w:rsidR="00070903">
      <w:rPr>
        <w:noProof/>
      </w:rPr>
      <w:t>A</w:t>
    </w:r>
    <w:r>
      <w:rPr>
        <w:noProof/>
      </w:rPr>
      <w:fldChar w:fldCharType="end"/>
    </w:r>
  </w:p>
  <w:p w14:paraId="61EB9582" w14:textId="77777777" w:rsidR="001E1F9D" w:rsidRDefault="001E1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C2157" w14:textId="77777777" w:rsidR="00107531" w:rsidRDefault="00107531" w:rsidP="00414CD5">
      <w:pPr>
        <w:spacing w:after="0" w:line="240" w:lineRule="auto"/>
      </w:pPr>
      <w:r>
        <w:separator/>
      </w:r>
    </w:p>
  </w:footnote>
  <w:footnote w:type="continuationSeparator" w:id="0">
    <w:p w14:paraId="6D33F628" w14:textId="77777777" w:rsidR="00107531" w:rsidRDefault="00107531" w:rsidP="0041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933D" w14:textId="77777777" w:rsidR="00A03BDD" w:rsidRPr="00AF1BFD" w:rsidRDefault="001667F3" w:rsidP="00A03BDD">
    <w:pPr>
      <w:pStyle w:val="CM1"/>
      <w:spacing w:after="120"/>
      <w:ind w:left="-284"/>
      <w:jc w:val="right"/>
      <w:rPr>
        <w:rFonts w:ascii="Arial" w:hAnsi="Arial" w:cs="Arial"/>
        <w:b/>
        <w:bCs/>
        <w:color w:val="000000"/>
      </w:rPr>
    </w:pPr>
    <w:r>
      <w:rPr>
        <w:noProof/>
      </w:rPr>
      <w:drawing>
        <wp:anchor distT="0" distB="0" distL="114300" distR="114300" simplePos="0" relativeHeight="251659264" behindDoc="1" locked="0" layoutInCell="1" allowOverlap="0" wp14:anchorId="60F97BB3" wp14:editId="5E0B68AD">
          <wp:simplePos x="0" y="0"/>
          <wp:positionH relativeFrom="column">
            <wp:align>left</wp:align>
          </wp:positionH>
          <wp:positionV relativeFrom="paragraph">
            <wp:posOffset>0</wp:posOffset>
          </wp:positionV>
          <wp:extent cx="1733550" cy="857250"/>
          <wp:effectExtent l="0" t="0" r="0" b="0"/>
          <wp:wrapTight wrapText="bothSides">
            <wp:wrapPolygon edited="0">
              <wp:start x="0" y="0"/>
              <wp:lineTo x="0" y="21120"/>
              <wp:lineTo x="21363" y="21120"/>
              <wp:lineTo x="21363" y="0"/>
              <wp:lineTo x="0" y="0"/>
            </wp:wrapPolygon>
          </wp:wrapTight>
          <wp:docPr id="6"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BDD" w:rsidRPr="00414CD5">
      <w:rPr>
        <w:rFonts w:ascii="Arial" w:hAnsi="Arial" w:cs="Arial"/>
        <w:b/>
        <w:bCs/>
        <w:color w:val="000000"/>
        <w:sz w:val="28"/>
        <w:szCs w:val="28"/>
      </w:rPr>
      <w:t xml:space="preserve"> </w:t>
    </w:r>
    <w:r w:rsidR="00A03BDD" w:rsidRPr="00AF1BFD">
      <w:rPr>
        <w:rFonts w:ascii="Arial" w:hAnsi="Arial" w:cs="Arial"/>
        <w:b/>
        <w:bCs/>
        <w:color w:val="000000"/>
      </w:rPr>
      <w:t>Departamento de Engenharia Informática e de Sistemas</w:t>
    </w:r>
  </w:p>
  <w:p w14:paraId="35B37C87" w14:textId="77777777" w:rsidR="00A03BDD" w:rsidRDefault="00A03BDD" w:rsidP="00A03BDD">
    <w:pPr>
      <w:pStyle w:val="CM1"/>
      <w:spacing w:after="120"/>
      <w:jc w:val="right"/>
      <w:rPr>
        <w:rFonts w:ascii="Arial" w:hAnsi="Arial" w:cs="Arial"/>
        <w:b/>
        <w:bCs/>
        <w:color w:val="000000"/>
        <w:sz w:val="28"/>
        <w:szCs w:val="28"/>
      </w:rPr>
    </w:pPr>
    <w:r>
      <w:rPr>
        <w:rFonts w:ascii="Arial" w:hAnsi="Arial" w:cs="Arial"/>
        <w:b/>
        <w:bCs/>
        <w:color w:val="000000"/>
        <w:sz w:val="28"/>
        <w:szCs w:val="28"/>
      </w:rPr>
      <w:t>Instituto Superior de Engenharia de Coimbra</w:t>
    </w:r>
  </w:p>
  <w:p w14:paraId="41BD1A10" w14:textId="77777777" w:rsidR="00A03BDD" w:rsidRDefault="00A03BDD" w:rsidP="00A03BDD">
    <w:pPr>
      <w:pStyle w:val="Default"/>
      <w:spacing w:after="120"/>
      <w:jc w:val="right"/>
    </w:pPr>
    <w:r>
      <w:t>Instituto Politécnico de Coimbra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772F4" w14:textId="77777777" w:rsidR="00B97BF3" w:rsidRPr="00B97BF3" w:rsidRDefault="00B97BF3" w:rsidP="00B97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3BB15" w14:textId="77777777" w:rsidR="005F6376" w:rsidRPr="005F6376" w:rsidRDefault="005F6376" w:rsidP="005F6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9D1"/>
    <w:multiLevelType w:val="multilevel"/>
    <w:tmpl w:val="E9FAB55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6C790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604D1"/>
    <w:multiLevelType w:val="hybridMultilevel"/>
    <w:tmpl w:val="0AEAFB10"/>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3" w15:restartNumberingAfterBreak="0">
    <w:nsid w:val="0E22637E"/>
    <w:multiLevelType w:val="multilevel"/>
    <w:tmpl w:val="7D38647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E93E98"/>
    <w:multiLevelType w:val="hybridMultilevel"/>
    <w:tmpl w:val="136458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E07729"/>
    <w:multiLevelType w:val="multilevel"/>
    <w:tmpl w:val="71A43D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E771AD"/>
    <w:multiLevelType w:val="multilevel"/>
    <w:tmpl w:val="7D38647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AA2F22"/>
    <w:multiLevelType w:val="hybridMultilevel"/>
    <w:tmpl w:val="B14AFF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E090798"/>
    <w:multiLevelType w:val="hybridMultilevel"/>
    <w:tmpl w:val="0CC8D9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259496D"/>
    <w:multiLevelType w:val="hybridMultilevel"/>
    <w:tmpl w:val="442475F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702918E3"/>
    <w:multiLevelType w:val="hybridMultilevel"/>
    <w:tmpl w:val="FE768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05239C6"/>
    <w:multiLevelType w:val="hybridMultilevel"/>
    <w:tmpl w:val="60AE6A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6183D7F"/>
    <w:multiLevelType w:val="hybridMultilevel"/>
    <w:tmpl w:val="D8607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A9B70BB"/>
    <w:multiLevelType w:val="hybridMultilevel"/>
    <w:tmpl w:val="F16C3BA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14" w15:restartNumberingAfterBreak="0">
    <w:nsid w:val="7FBF1BD5"/>
    <w:multiLevelType w:val="hybridMultilevel"/>
    <w:tmpl w:val="79285B30"/>
    <w:lvl w:ilvl="0" w:tplc="8D3A5072">
      <w:numFmt w:val="bullet"/>
      <w:lvlText w:val="·"/>
      <w:lvlJc w:val="left"/>
      <w:pPr>
        <w:ind w:left="785" w:hanging="360"/>
      </w:pPr>
      <w:rPr>
        <w:rFonts w:ascii="Arial" w:eastAsia="Times New Roman" w:hAnsi="Arial" w:cs="Arial"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num w:numId="1" w16cid:durableId="497234839">
    <w:abstractNumId w:val="11"/>
  </w:num>
  <w:num w:numId="2" w16cid:durableId="1739210815">
    <w:abstractNumId w:val="13"/>
  </w:num>
  <w:num w:numId="3" w16cid:durableId="1368408756">
    <w:abstractNumId w:val="14"/>
  </w:num>
  <w:num w:numId="4" w16cid:durableId="173689671">
    <w:abstractNumId w:val="9"/>
  </w:num>
  <w:num w:numId="5" w16cid:durableId="281811591">
    <w:abstractNumId w:val="2"/>
  </w:num>
  <w:num w:numId="6" w16cid:durableId="254942827">
    <w:abstractNumId w:val="1"/>
  </w:num>
  <w:num w:numId="7" w16cid:durableId="1698693839">
    <w:abstractNumId w:val="3"/>
  </w:num>
  <w:num w:numId="8" w16cid:durableId="262347231">
    <w:abstractNumId w:val="5"/>
  </w:num>
  <w:num w:numId="9" w16cid:durableId="209193207">
    <w:abstractNumId w:val="4"/>
  </w:num>
  <w:num w:numId="10" w16cid:durableId="1800567348">
    <w:abstractNumId w:val="12"/>
  </w:num>
  <w:num w:numId="11" w16cid:durableId="2111123474">
    <w:abstractNumId w:val="10"/>
  </w:num>
  <w:num w:numId="12" w16cid:durableId="1387144626">
    <w:abstractNumId w:val="7"/>
  </w:num>
  <w:num w:numId="13" w16cid:durableId="1433822944">
    <w:abstractNumId w:val="6"/>
  </w:num>
  <w:num w:numId="14" w16cid:durableId="1312516184">
    <w:abstractNumId w:val="0"/>
  </w:num>
  <w:num w:numId="15" w16cid:durableId="809203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attachedTemplate r:id="rId1"/>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BFD"/>
    <w:rsid w:val="00003CCC"/>
    <w:rsid w:val="00024846"/>
    <w:rsid w:val="0003405A"/>
    <w:rsid w:val="000340EA"/>
    <w:rsid w:val="00070903"/>
    <w:rsid w:val="00076061"/>
    <w:rsid w:val="000A13FE"/>
    <w:rsid w:val="000A57E9"/>
    <w:rsid w:val="000C27FD"/>
    <w:rsid w:val="000C3AB0"/>
    <w:rsid w:val="000D7B41"/>
    <w:rsid w:val="000E5F06"/>
    <w:rsid w:val="00106BBF"/>
    <w:rsid w:val="00107531"/>
    <w:rsid w:val="001104DE"/>
    <w:rsid w:val="001138C8"/>
    <w:rsid w:val="00120CF2"/>
    <w:rsid w:val="0014614E"/>
    <w:rsid w:val="001667F3"/>
    <w:rsid w:val="00170A5D"/>
    <w:rsid w:val="00183B5E"/>
    <w:rsid w:val="00191C49"/>
    <w:rsid w:val="001A61C4"/>
    <w:rsid w:val="001C2C76"/>
    <w:rsid w:val="001C3D5A"/>
    <w:rsid w:val="001D0939"/>
    <w:rsid w:val="001E1A4A"/>
    <w:rsid w:val="001E1F9D"/>
    <w:rsid w:val="001E6851"/>
    <w:rsid w:val="00215115"/>
    <w:rsid w:val="00221C7B"/>
    <w:rsid w:val="0024739C"/>
    <w:rsid w:val="00247626"/>
    <w:rsid w:val="0027454E"/>
    <w:rsid w:val="002901E0"/>
    <w:rsid w:val="002A1533"/>
    <w:rsid w:val="002A5470"/>
    <w:rsid w:val="002D089A"/>
    <w:rsid w:val="002D1648"/>
    <w:rsid w:val="002D20D8"/>
    <w:rsid w:val="00301653"/>
    <w:rsid w:val="00334D22"/>
    <w:rsid w:val="003A7D4C"/>
    <w:rsid w:val="003B093B"/>
    <w:rsid w:val="003B1EFB"/>
    <w:rsid w:val="003C490E"/>
    <w:rsid w:val="003E0A8A"/>
    <w:rsid w:val="0040664D"/>
    <w:rsid w:val="00414CD5"/>
    <w:rsid w:val="00422152"/>
    <w:rsid w:val="00433FFB"/>
    <w:rsid w:val="00452F69"/>
    <w:rsid w:val="004774A3"/>
    <w:rsid w:val="00493E44"/>
    <w:rsid w:val="004C08D8"/>
    <w:rsid w:val="004C392C"/>
    <w:rsid w:val="004C649A"/>
    <w:rsid w:val="00505289"/>
    <w:rsid w:val="00506C80"/>
    <w:rsid w:val="00513A96"/>
    <w:rsid w:val="00516A02"/>
    <w:rsid w:val="0052236D"/>
    <w:rsid w:val="005314F8"/>
    <w:rsid w:val="005357BD"/>
    <w:rsid w:val="00537B32"/>
    <w:rsid w:val="00542E9C"/>
    <w:rsid w:val="00572A14"/>
    <w:rsid w:val="005B5AAA"/>
    <w:rsid w:val="005E16B0"/>
    <w:rsid w:val="005F6376"/>
    <w:rsid w:val="00622192"/>
    <w:rsid w:val="006266E3"/>
    <w:rsid w:val="00626841"/>
    <w:rsid w:val="00660C5A"/>
    <w:rsid w:val="0067481D"/>
    <w:rsid w:val="006805BB"/>
    <w:rsid w:val="006973BF"/>
    <w:rsid w:val="006C2543"/>
    <w:rsid w:val="006E7DEA"/>
    <w:rsid w:val="00703A75"/>
    <w:rsid w:val="00706BBD"/>
    <w:rsid w:val="00735D6D"/>
    <w:rsid w:val="0074673F"/>
    <w:rsid w:val="00747628"/>
    <w:rsid w:val="00767A10"/>
    <w:rsid w:val="007A2AA7"/>
    <w:rsid w:val="007A567C"/>
    <w:rsid w:val="007C7B2F"/>
    <w:rsid w:val="00802DF6"/>
    <w:rsid w:val="0081155A"/>
    <w:rsid w:val="00853411"/>
    <w:rsid w:val="00882D99"/>
    <w:rsid w:val="008A7D23"/>
    <w:rsid w:val="008B7A4F"/>
    <w:rsid w:val="008D7578"/>
    <w:rsid w:val="008D7D8F"/>
    <w:rsid w:val="008F09D3"/>
    <w:rsid w:val="009116AC"/>
    <w:rsid w:val="00911787"/>
    <w:rsid w:val="00935113"/>
    <w:rsid w:val="0094260A"/>
    <w:rsid w:val="0094348E"/>
    <w:rsid w:val="00957DB2"/>
    <w:rsid w:val="00972EB0"/>
    <w:rsid w:val="00973409"/>
    <w:rsid w:val="00976F05"/>
    <w:rsid w:val="009808C5"/>
    <w:rsid w:val="00984389"/>
    <w:rsid w:val="009858BA"/>
    <w:rsid w:val="00993F98"/>
    <w:rsid w:val="009B5733"/>
    <w:rsid w:val="009E61D5"/>
    <w:rsid w:val="00A03BDD"/>
    <w:rsid w:val="00A107B2"/>
    <w:rsid w:val="00A37496"/>
    <w:rsid w:val="00A5040A"/>
    <w:rsid w:val="00A5673D"/>
    <w:rsid w:val="00A67B86"/>
    <w:rsid w:val="00A77877"/>
    <w:rsid w:val="00A81D04"/>
    <w:rsid w:val="00A86720"/>
    <w:rsid w:val="00AD55A0"/>
    <w:rsid w:val="00AE428C"/>
    <w:rsid w:val="00AF1BFD"/>
    <w:rsid w:val="00B17446"/>
    <w:rsid w:val="00B27DEE"/>
    <w:rsid w:val="00B61722"/>
    <w:rsid w:val="00B73067"/>
    <w:rsid w:val="00B80734"/>
    <w:rsid w:val="00B8552F"/>
    <w:rsid w:val="00B97BF3"/>
    <w:rsid w:val="00BD15C2"/>
    <w:rsid w:val="00BD7C34"/>
    <w:rsid w:val="00C01C5A"/>
    <w:rsid w:val="00C31399"/>
    <w:rsid w:val="00C40E05"/>
    <w:rsid w:val="00C4113B"/>
    <w:rsid w:val="00C56388"/>
    <w:rsid w:val="00C632E3"/>
    <w:rsid w:val="00C75CCD"/>
    <w:rsid w:val="00C80CB3"/>
    <w:rsid w:val="00C83AAF"/>
    <w:rsid w:val="00C842BB"/>
    <w:rsid w:val="00CB511D"/>
    <w:rsid w:val="00CD4ECB"/>
    <w:rsid w:val="00CE4797"/>
    <w:rsid w:val="00D17AC8"/>
    <w:rsid w:val="00D30045"/>
    <w:rsid w:val="00D32864"/>
    <w:rsid w:val="00D36C0F"/>
    <w:rsid w:val="00D64612"/>
    <w:rsid w:val="00D91A0F"/>
    <w:rsid w:val="00D93E2E"/>
    <w:rsid w:val="00D97E6C"/>
    <w:rsid w:val="00E43411"/>
    <w:rsid w:val="00E93A8C"/>
    <w:rsid w:val="00EA28EC"/>
    <w:rsid w:val="00EA64F8"/>
    <w:rsid w:val="00EB6416"/>
    <w:rsid w:val="00EF2A75"/>
    <w:rsid w:val="00EF429D"/>
    <w:rsid w:val="00EF4EB2"/>
    <w:rsid w:val="00F04174"/>
    <w:rsid w:val="00F115FF"/>
    <w:rsid w:val="00F450C0"/>
    <w:rsid w:val="00F506FE"/>
    <w:rsid w:val="00F5303E"/>
    <w:rsid w:val="00F56B0A"/>
    <w:rsid w:val="00F85A25"/>
    <w:rsid w:val="00F86719"/>
    <w:rsid w:val="00FB4F20"/>
    <w:rsid w:val="00FE0BB8"/>
    <w:rsid w:val="00FE35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93D4F7C"/>
  <w14:defaultImageDpi w14:val="96"/>
  <w15:docId w15:val="{8971E55A-9D59-4916-BE7F-8799EEAF9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247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4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Arial-Black" w:hAnsi="Arial-Black" w:cs="Arial-Black"/>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2">
    <w:name w:val="CM2"/>
    <w:basedOn w:val="Default"/>
    <w:next w:val="Default"/>
    <w:uiPriority w:val="99"/>
    <w:pPr>
      <w:spacing w:line="333" w:lineRule="atLeast"/>
    </w:pPr>
    <w:rPr>
      <w:rFonts w:cs="Times New Roman"/>
      <w:color w:val="auto"/>
    </w:rPr>
  </w:style>
  <w:style w:type="paragraph" w:customStyle="1" w:styleId="CM3">
    <w:name w:val="CM3"/>
    <w:basedOn w:val="Default"/>
    <w:next w:val="Default"/>
    <w:uiPriority w:val="99"/>
    <w:rPr>
      <w:rFonts w:cs="Times New Roman"/>
      <w:color w:val="auto"/>
    </w:rPr>
  </w:style>
  <w:style w:type="paragraph" w:styleId="Header">
    <w:name w:val="header"/>
    <w:basedOn w:val="Normal"/>
    <w:link w:val="HeaderChar"/>
    <w:uiPriority w:val="99"/>
    <w:unhideWhenUsed/>
    <w:rsid w:val="00414CD5"/>
    <w:pPr>
      <w:tabs>
        <w:tab w:val="center" w:pos="4513"/>
        <w:tab w:val="right" w:pos="9026"/>
      </w:tabs>
    </w:pPr>
  </w:style>
  <w:style w:type="character" w:customStyle="1" w:styleId="HeaderChar">
    <w:name w:val="Header Char"/>
    <w:basedOn w:val="DefaultParagraphFont"/>
    <w:link w:val="Header"/>
    <w:uiPriority w:val="99"/>
    <w:rsid w:val="00414CD5"/>
  </w:style>
  <w:style w:type="paragraph" w:styleId="Footer">
    <w:name w:val="footer"/>
    <w:basedOn w:val="Normal"/>
    <w:link w:val="FooterChar"/>
    <w:uiPriority w:val="99"/>
    <w:unhideWhenUsed/>
    <w:rsid w:val="00414CD5"/>
    <w:pPr>
      <w:tabs>
        <w:tab w:val="center" w:pos="4513"/>
        <w:tab w:val="right" w:pos="9026"/>
      </w:tabs>
    </w:pPr>
  </w:style>
  <w:style w:type="character" w:customStyle="1" w:styleId="FooterChar">
    <w:name w:val="Footer Char"/>
    <w:basedOn w:val="DefaultParagraphFont"/>
    <w:link w:val="Footer"/>
    <w:uiPriority w:val="99"/>
    <w:rsid w:val="00414CD5"/>
  </w:style>
  <w:style w:type="paragraph" w:styleId="Index1">
    <w:name w:val="index 1"/>
    <w:basedOn w:val="Normal"/>
    <w:next w:val="Normal"/>
    <w:autoRedefine/>
    <w:uiPriority w:val="99"/>
    <w:unhideWhenUsed/>
    <w:rsid w:val="001C2C76"/>
    <w:pPr>
      <w:ind w:left="220" w:hanging="220"/>
    </w:pPr>
  </w:style>
  <w:style w:type="character" w:customStyle="1" w:styleId="Heading1Char">
    <w:name w:val="Heading 1 Char"/>
    <w:basedOn w:val="DefaultParagraphFont"/>
    <w:link w:val="Heading1"/>
    <w:uiPriority w:val="9"/>
    <w:rsid w:val="002473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739C"/>
    <w:pPr>
      <w:outlineLvl w:val="9"/>
    </w:pPr>
    <w:rPr>
      <w:lang w:val="en-US" w:eastAsia="en-US"/>
    </w:rPr>
  </w:style>
  <w:style w:type="paragraph" w:styleId="TOC1">
    <w:name w:val="toc 1"/>
    <w:basedOn w:val="Normal"/>
    <w:next w:val="Normal"/>
    <w:autoRedefine/>
    <w:uiPriority w:val="39"/>
    <w:unhideWhenUsed/>
    <w:rsid w:val="0024739C"/>
    <w:pPr>
      <w:spacing w:after="100"/>
    </w:pPr>
  </w:style>
  <w:style w:type="character" w:styleId="Hyperlink">
    <w:name w:val="Hyperlink"/>
    <w:basedOn w:val="DefaultParagraphFont"/>
    <w:uiPriority w:val="99"/>
    <w:unhideWhenUsed/>
    <w:rsid w:val="0024739C"/>
    <w:rPr>
      <w:color w:val="0563C1" w:themeColor="hyperlink"/>
      <w:u w:val="single"/>
    </w:rPr>
  </w:style>
  <w:style w:type="character" w:customStyle="1" w:styleId="Heading2Char">
    <w:name w:val="Heading 2 Char"/>
    <w:basedOn w:val="DefaultParagraphFont"/>
    <w:link w:val="Heading2"/>
    <w:uiPriority w:val="9"/>
    <w:rsid w:val="00B1744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3411"/>
    <w:pPr>
      <w:spacing w:after="100"/>
      <w:ind w:left="220"/>
    </w:pPr>
  </w:style>
  <w:style w:type="paragraph" w:customStyle="1" w:styleId="tica-Resumo">
    <w:name w:val="Ética - Resumo"/>
    <w:basedOn w:val="Normal"/>
    <w:link w:val="tica-ResumoChar"/>
    <w:qFormat/>
    <w:rsid w:val="00CD4ECB"/>
    <w:pPr>
      <w:ind w:firstLine="1080"/>
      <w:jc w:val="both"/>
    </w:pPr>
    <w:rPr>
      <w:rFonts w:ascii="Times New Roman" w:hAnsi="Times New Roman"/>
      <w:sz w:val="24"/>
    </w:rPr>
  </w:style>
  <w:style w:type="paragraph" w:customStyle="1" w:styleId="tica-Corpo">
    <w:name w:val="Ética - Corpo"/>
    <w:basedOn w:val="tica-Resumo"/>
    <w:link w:val="tica-CorpoChar"/>
    <w:qFormat/>
    <w:rsid w:val="00CD4ECB"/>
    <w:pPr>
      <w:spacing w:after="240" w:line="240" w:lineRule="auto"/>
    </w:pPr>
    <w:rPr>
      <w:rFonts w:ascii="Arial" w:hAnsi="Arial"/>
    </w:rPr>
  </w:style>
  <w:style w:type="character" w:customStyle="1" w:styleId="tica-ResumoChar">
    <w:name w:val="Ética - Resumo Char"/>
    <w:basedOn w:val="DefaultParagraphFont"/>
    <w:link w:val="tica-Resumo"/>
    <w:rsid w:val="00CD4ECB"/>
    <w:rPr>
      <w:rFonts w:ascii="Times New Roman" w:hAnsi="Times New Roman"/>
      <w:sz w:val="24"/>
      <w:szCs w:val="22"/>
    </w:rPr>
  </w:style>
  <w:style w:type="paragraph" w:styleId="Caption">
    <w:name w:val="caption"/>
    <w:basedOn w:val="Normal"/>
    <w:next w:val="Normal"/>
    <w:uiPriority w:val="35"/>
    <w:unhideWhenUsed/>
    <w:qFormat/>
    <w:rsid w:val="00CD4ECB"/>
    <w:pPr>
      <w:spacing w:after="200" w:line="240" w:lineRule="auto"/>
    </w:pPr>
    <w:rPr>
      <w:i/>
      <w:iCs/>
      <w:color w:val="44546A" w:themeColor="text2"/>
      <w:sz w:val="18"/>
      <w:szCs w:val="18"/>
    </w:rPr>
  </w:style>
  <w:style w:type="character" w:customStyle="1" w:styleId="tica-CorpoChar">
    <w:name w:val="Ética - Corpo Char"/>
    <w:basedOn w:val="tica-ResumoChar"/>
    <w:link w:val="tica-Corpo"/>
    <w:rsid w:val="00CD4ECB"/>
    <w:rPr>
      <w:rFonts w:ascii="Arial" w:hAnsi="Arial"/>
      <w:sz w:val="24"/>
      <w:szCs w:val="22"/>
    </w:rPr>
  </w:style>
  <w:style w:type="paragraph" w:styleId="Bibliography">
    <w:name w:val="Bibliography"/>
    <w:basedOn w:val="Normal"/>
    <w:next w:val="Normal"/>
    <w:uiPriority w:val="37"/>
    <w:unhideWhenUsed/>
    <w:rsid w:val="00B61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2743">
      <w:bodyDiv w:val="1"/>
      <w:marLeft w:val="0"/>
      <w:marRight w:val="0"/>
      <w:marTop w:val="0"/>
      <w:marBottom w:val="0"/>
      <w:divBdr>
        <w:top w:val="none" w:sz="0" w:space="0" w:color="auto"/>
        <w:left w:val="none" w:sz="0" w:space="0" w:color="auto"/>
        <w:bottom w:val="none" w:sz="0" w:space="0" w:color="auto"/>
        <w:right w:val="none" w:sz="0" w:space="0" w:color="auto"/>
      </w:divBdr>
    </w:div>
    <w:div w:id="194852582">
      <w:bodyDiv w:val="1"/>
      <w:marLeft w:val="0"/>
      <w:marRight w:val="0"/>
      <w:marTop w:val="0"/>
      <w:marBottom w:val="0"/>
      <w:divBdr>
        <w:top w:val="none" w:sz="0" w:space="0" w:color="auto"/>
        <w:left w:val="none" w:sz="0" w:space="0" w:color="auto"/>
        <w:bottom w:val="none" w:sz="0" w:space="0" w:color="auto"/>
        <w:right w:val="none" w:sz="0" w:space="0" w:color="auto"/>
      </w:divBdr>
    </w:div>
    <w:div w:id="257371395">
      <w:bodyDiv w:val="1"/>
      <w:marLeft w:val="0"/>
      <w:marRight w:val="0"/>
      <w:marTop w:val="0"/>
      <w:marBottom w:val="0"/>
      <w:divBdr>
        <w:top w:val="none" w:sz="0" w:space="0" w:color="auto"/>
        <w:left w:val="none" w:sz="0" w:space="0" w:color="auto"/>
        <w:bottom w:val="none" w:sz="0" w:space="0" w:color="auto"/>
        <w:right w:val="none" w:sz="0" w:space="0" w:color="auto"/>
      </w:divBdr>
    </w:div>
    <w:div w:id="402338873">
      <w:bodyDiv w:val="1"/>
      <w:marLeft w:val="0"/>
      <w:marRight w:val="0"/>
      <w:marTop w:val="0"/>
      <w:marBottom w:val="0"/>
      <w:divBdr>
        <w:top w:val="none" w:sz="0" w:space="0" w:color="auto"/>
        <w:left w:val="none" w:sz="0" w:space="0" w:color="auto"/>
        <w:bottom w:val="none" w:sz="0" w:space="0" w:color="auto"/>
        <w:right w:val="none" w:sz="0" w:space="0" w:color="auto"/>
      </w:divBdr>
    </w:div>
    <w:div w:id="558790345">
      <w:bodyDiv w:val="1"/>
      <w:marLeft w:val="0"/>
      <w:marRight w:val="0"/>
      <w:marTop w:val="0"/>
      <w:marBottom w:val="0"/>
      <w:divBdr>
        <w:top w:val="none" w:sz="0" w:space="0" w:color="auto"/>
        <w:left w:val="none" w:sz="0" w:space="0" w:color="auto"/>
        <w:bottom w:val="none" w:sz="0" w:space="0" w:color="auto"/>
        <w:right w:val="none" w:sz="0" w:space="0" w:color="auto"/>
      </w:divBdr>
    </w:div>
    <w:div w:id="682823532">
      <w:bodyDiv w:val="1"/>
      <w:marLeft w:val="0"/>
      <w:marRight w:val="0"/>
      <w:marTop w:val="0"/>
      <w:marBottom w:val="0"/>
      <w:divBdr>
        <w:top w:val="none" w:sz="0" w:space="0" w:color="auto"/>
        <w:left w:val="none" w:sz="0" w:space="0" w:color="auto"/>
        <w:bottom w:val="none" w:sz="0" w:space="0" w:color="auto"/>
        <w:right w:val="none" w:sz="0" w:space="0" w:color="auto"/>
      </w:divBdr>
    </w:div>
    <w:div w:id="949363245">
      <w:bodyDiv w:val="1"/>
      <w:marLeft w:val="0"/>
      <w:marRight w:val="0"/>
      <w:marTop w:val="0"/>
      <w:marBottom w:val="0"/>
      <w:divBdr>
        <w:top w:val="none" w:sz="0" w:space="0" w:color="auto"/>
        <w:left w:val="none" w:sz="0" w:space="0" w:color="auto"/>
        <w:bottom w:val="none" w:sz="0" w:space="0" w:color="auto"/>
        <w:right w:val="none" w:sz="0" w:space="0" w:color="auto"/>
      </w:divBdr>
    </w:div>
    <w:div w:id="965165619">
      <w:bodyDiv w:val="1"/>
      <w:marLeft w:val="0"/>
      <w:marRight w:val="0"/>
      <w:marTop w:val="0"/>
      <w:marBottom w:val="0"/>
      <w:divBdr>
        <w:top w:val="none" w:sz="0" w:space="0" w:color="auto"/>
        <w:left w:val="none" w:sz="0" w:space="0" w:color="auto"/>
        <w:bottom w:val="none" w:sz="0" w:space="0" w:color="auto"/>
        <w:right w:val="none" w:sz="0" w:space="0" w:color="auto"/>
      </w:divBdr>
    </w:div>
    <w:div w:id="1110318048">
      <w:bodyDiv w:val="1"/>
      <w:marLeft w:val="0"/>
      <w:marRight w:val="0"/>
      <w:marTop w:val="0"/>
      <w:marBottom w:val="0"/>
      <w:divBdr>
        <w:top w:val="none" w:sz="0" w:space="0" w:color="auto"/>
        <w:left w:val="none" w:sz="0" w:space="0" w:color="auto"/>
        <w:bottom w:val="none" w:sz="0" w:space="0" w:color="auto"/>
        <w:right w:val="none" w:sz="0" w:space="0" w:color="auto"/>
      </w:divBdr>
    </w:div>
    <w:div w:id="1220750466">
      <w:bodyDiv w:val="1"/>
      <w:marLeft w:val="0"/>
      <w:marRight w:val="0"/>
      <w:marTop w:val="0"/>
      <w:marBottom w:val="0"/>
      <w:divBdr>
        <w:top w:val="none" w:sz="0" w:space="0" w:color="auto"/>
        <w:left w:val="none" w:sz="0" w:space="0" w:color="auto"/>
        <w:bottom w:val="none" w:sz="0" w:space="0" w:color="auto"/>
        <w:right w:val="none" w:sz="0" w:space="0" w:color="auto"/>
      </w:divBdr>
    </w:div>
    <w:div w:id="1379009193">
      <w:bodyDiv w:val="1"/>
      <w:marLeft w:val="0"/>
      <w:marRight w:val="0"/>
      <w:marTop w:val="0"/>
      <w:marBottom w:val="0"/>
      <w:divBdr>
        <w:top w:val="none" w:sz="0" w:space="0" w:color="auto"/>
        <w:left w:val="none" w:sz="0" w:space="0" w:color="auto"/>
        <w:bottom w:val="none" w:sz="0" w:space="0" w:color="auto"/>
        <w:right w:val="none" w:sz="0" w:space="0" w:color="auto"/>
      </w:divBdr>
    </w:div>
    <w:div w:id="1383210315">
      <w:bodyDiv w:val="1"/>
      <w:marLeft w:val="0"/>
      <w:marRight w:val="0"/>
      <w:marTop w:val="0"/>
      <w:marBottom w:val="0"/>
      <w:divBdr>
        <w:top w:val="none" w:sz="0" w:space="0" w:color="auto"/>
        <w:left w:val="none" w:sz="0" w:space="0" w:color="auto"/>
        <w:bottom w:val="none" w:sz="0" w:space="0" w:color="auto"/>
        <w:right w:val="none" w:sz="0" w:space="0" w:color="auto"/>
      </w:divBdr>
    </w:div>
    <w:div w:id="1387140891">
      <w:bodyDiv w:val="1"/>
      <w:marLeft w:val="0"/>
      <w:marRight w:val="0"/>
      <w:marTop w:val="0"/>
      <w:marBottom w:val="0"/>
      <w:divBdr>
        <w:top w:val="none" w:sz="0" w:space="0" w:color="auto"/>
        <w:left w:val="none" w:sz="0" w:space="0" w:color="auto"/>
        <w:bottom w:val="none" w:sz="0" w:space="0" w:color="auto"/>
        <w:right w:val="none" w:sz="0" w:space="0" w:color="auto"/>
      </w:divBdr>
    </w:div>
    <w:div w:id="1469711541">
      <w:bodyDiv w:val="1"/>
      <w:marLeft w:val="0"/>
      <w:marRight w:val="0"/>
      <w:marTop w:val="0"/>
      <w:marBottom w:val="0"/>
      <w:divBdr>
        <w:top w:val="none" w:sz="0" w:space="0" w:color="auto"/>
        <w:left w:val="none" w:sz="0" w:space="0" w:color="auto"/>
        <w:bottom w:val="none" w:sz="0" w:space="0" w:color="auto"/>
        <w:right w:val="none" w:sz="0" w:space="0" w:color="auto"/>
      </w:divBdr>
    </w:div>
    <w:div w:id="1544556387">
      <w:bodyDiv w:val="1"/>
      <w:marLeft w:val="0"/>
      <w:marRight w:val="0"/>
      <w:marTop w:val="0"/>
      <w:marBottom w:val="0"/>
      <w:divBdr>
        <w:top w:val="none" w:sz="0" w:space="0" w:color="auto"/>
        <w:left w:val="none" w:sz="0" w:space="0" w:color="auto"/>
        <w:bottom w:val="none" w:sz="0" w:space="0" w:color="auto"/>
        <w:right w:val="none" w:sz="0" w:space="0" w:color="auto"/>
      </w:divBdr>
    </w:div>
    <w:div w:id="1562060302">
      <w:bodyDiv w:val="1"/>
      <w:marLeft w:val="0"/>
      <w:marRight w:val="0"/>
      <w:marTop w:val="0"/>
      <w:marBottom w:val="0"/>
      <w:divBdr>
        <w:top w:val="none" w:sz="0" w:space="0" w:color="auto"/>
        <w:left w:val="none" w:sz="0" w:space="0" w:color="auto"/>
        <w:bottom w:val="none" w:sz="0" w:space="0" w:color="auto"/>
        <w:right w:val="none" w:sz="0" w:space="0" w:color="auto"/>
      </w:divBdr>
    </w:div>
    <w:div w:id="1966541435">
      <w:bodyDiv w:val="1"/>
      <w:marLeft w:val="0"/>
      <w:marRight w:val="0"/>
      <w:marTop w:val="0"/>
      <w:marBottom w:val="0"/>
      <w:divBdr>
        <w:top w:val="none" w:sz="0" w:space="0" w:color="auto"/>
        <w:left w:val="none" w:sz="0" w:space="0" w:color="auto"/>
        <w:bottom w:val="none" w:sz="0" w:space="0" w:color="auto"/>
        <w:right w:val="none" w:sz="0" w:space="0" w:color="auto"/>
      </w:divBdr>
    </w:div>
    <w:div w:id="199756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ISEC\ISEC\ISEC2021\Aulas20212022\2&#170;Semestre\Etica&amp;Deontologia\GestaoDisciplina\Modelo_Relatorio_PalestrasEtica&amp;Deontologia_20212022_nome+numeroalun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Pau23</b:Tag>
    <b:SourceType>Book</b:SourceType>
    <b:Guid>{87778EF2-8A1B-48B6-A41A-B1451E62607C}</b:Guid>
    <b:Author>
      <b:Author>
        <b:NameList>
          <b:Person>
            <b:Last>Carvalho</b:Last>
            <b:First>Wander</b:First>
          </b:Person>
        </b:NameList>
      </b:Author>
    </b:Author>
    <b:Title>Palestra de Postura Empresarial dos Engenheiros</b:Title>
    <b:Year>2023</b:Year>
    <b:RefOrder>1</b:RefOrder>
  </b:Source>
</b:Sources>
</file>

<file path=customXml/itemProps1.xml><?xml version="1.0" encoding="utf-8"?>
<ds:datastoreItem xmlns:ds="http://schemas.openxmlformats.org/officeDocument/2006/customXml" ds:itemID="{CD4FB59F-0CBA-457D-B104-B8E3F374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Modelo_Relatorio_PalestrasEtica&amp;Deontologia_20212022_nome+numeroaluno.dotx</Template>
  <TotalTime>1635</TotalTime>
  <Pages>1</Pages>
  <Words>3580</Words>
  <Characters>20410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ANEXO-03_GEO_GEOMORFOLOGIA_AO_C6</vt:lpstr>
    </vt:vector>
  </TitlesOfParts>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ANEXO-03_GEO_GEOMORFOLOGIA_AO_C6</dc:title>
  <dc:subject/>
  <dc:creator>Jorge Barbosa</dc:creator>
  <cp:keywords/>
  <dc:description/>
  <cp:lastModifiedBy>Paulo Henrique</cp:lastModifiedBy>
  <cp:revision>18</cp:revision>
  <cp:lastPrinted>2023-03-27T23:50:00Z</cp:lastPrinted>
  <dcterms:created xsi:type="dcterms:W3CDTF">2023-03-15T01:19:00Z</dcterms:created>
  <dcterms:modified xsi:type="dcterms:W3CDTF">2023-03-27T23:52:00Z</dcterms:modified>
</cp:coreProperties>
</file>